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E480" w14:textId="6FD098CD" w:rsidR="007C1C5A" w:rsidRDefault="007C1C5A" w:rsidP="007C1C5A"/>
    <w:p w14:paraId="0E9FCF9B" w14:textId="77777777" w:rsidR="007C1C5A" w:rsidRDefault="007C1C5A" w:rsidP="007C1C5A"/>
    <w:p w14:paraId="23EC1D44" w14:textId="77777777" w:rsidR="007C1C5A" w:rsidRDefault="007C1C5A" w:rsidP="007C1C5A"/>
    <w:p w14:paraId="342B76C5" w14:textId="77777777" w:rsidR="007C1C5A" w:rsidRDefault="007C1C5A" w:rsidP="007C1C5A"/>
    <w:p w14:paraId="02783ED5" w14:textId="77777777" w:rsidR="007C1C5A" w:rsidRDefault="007C1C5A" w:rsidP="007C1C5A"/>
    <w:p w14:paraId="5A0F2DFF" w14:textId="77777777" w:rsidR="007C1C5A" w:rsidRDefault="007C1C5A" w:rsidP="007C1C5A"/>
    <w:p w14:paraId="13646775" w14:textId="77777777" w:rsidR="007C1C5A" w:rsidRDefault="007C1C5A" w:rsidP="007C1C5A"/>
    <w:p w14:paraId="0DE1B97E" w14:textId="77777777" w:rsidR="007C1C5A" w:rsidRDefault="007C1C5A" w:rsidP="007C1C5A"/>
    <w:p w14:paraId="2795BCEA" w14:textId="77777777" w:rsidR="007C1C5A" w:rsidRDefault="007C1C5A" w:rsidP="007C1C5A"/>
    <w:p w14:paraId="367D21F1" w14:textId="77777777" w:rsidR="007C1C5A" w:rsidRDefault="007C1C5A" w:rsidP="007C1C5A"/>
    <w:p w14:paraId="798BF895" w14:textId="2EF7F707" w:rsidR="007C1C5A" w:rsidRDefault="00340160" w:rsidP="007C1C5A">
      <w:pPr>
        <w:rPr>
          <w:color w:val="30006F" w:themeColor="accent1"/>
          <w:sz w:val="72"/>
          <w:szCs w:val="72"/>
        </w:rPr>
      </w:pPr>
      <w:r>
        <w:rPr>
          <w:color w:val="30006F" w:themeColor="accent1"/>
          <w:sz w:val="72"/>
          <w:szCs w:val="72"/>
        </w:rPr>
        <w:t>&lt;Team&gt;</w:t>
      </w:r>
    </w:p>
    <w:p w14:paraId="09CC6AC3" w14:textId="77777777" w:rsidR="007C1C5A" w:rsidRDefault="007C1C5A" w:rsidP="007C1C5A">
      <w:pPr>
        <w:rPr>
          <w:color w:val="30006F" w:themeColor="accent1"/>
          <w:sz w:val="72"/>
          <w:szCs w:val="72"/>
        </w:rPr>
      </w:pPr>
      <w:r>
        <w:rPr>
          <w:color w:val="30006F" w:themeColor="accent1"/>
          <w:sz w:val="72"/>
          <w:szCs w:val="72"/>
        </w:rPr>
        <w:t>Production Operation</w:t>
      </w:r>
    </w:p>
    <w:p w14:paraId="02286D6C" w14:textId="46011B69" w:rsidR="007C1C5A" w:rsidRDefault="00340160" w:rsidP="007C1C5A">
      <w:pPr>
        <w:rPr>
          <w:color w:val="30006F" w:themeColor="accent1"/>
          <w:sz w:val="72"/>
          <w:szCs w:val="72"/>
        </w:rPr>
      </w:pPr>
      <w:r>
        <w:rPr>
          <w:color w:val="30006F" w:themeColor="accent1"/>
          <w:sz w:val="72"/>
          <w:szCs w:val="72"/>
        </w:rPr>
        <w:t>&lt;Data Pipeline&gt;</w:t>
      </w:r>
    </w:p>
    <w:p w14:paraId="63FA6CA6" w14:textId="77777777" w:rsidR="007C1C5A" w:rsidRDefault="007C1C5A" w:rsidP="007C1C5A">
      <w:pPr>
        <w:rPr>
          <w:color w:val="30006F" w:themeColor="accent1"/>
          <w:sz w:val="72"/>
          <w:szCs w:val="72"/>
        </w:rPr>
      </w:pPr>
      <w:r>
        <w:rPr>
          <w:color w:val="30006F" w:themeColor="accent1"/>
          <w:sz w:val="72"/>
          <w:szCs w:val="72"/>
        </w:rPr>
        <w:t>Run Book</w:t>
      </w:r>
    </w:p>
    <w:p w14:paraId="192700CA" w14:textId="77777777" w:rsidR="007C1C5A" w:rsidRDefault="007C1C5A" w:rsidP="007C1C5A">
      <w:pPr>
        <w:rPr>
          <w:color w:val="30006F" w:themeColor="accent1"/>
          <w:sz w:val="72"/>
          <w:szCs w:val="72"/>
        </w:rPr>
      </w:pPr>
    </w:p>
    <w:p w14:paraId="0855FFC1" w14:textId="1065D268" w:rsidR="007C1C5A" w:rsidRPr="00AC5A49" w:rsidRDefault="007C1C5A" w:rsidP="007C1C5A">
      <w:pPr>
        <w:rPr>
          <w:b/>
          <w:bCs/>
          <w:color w:val="FF5ABB" w:themeColor="accent2" w:themeTint="99"/>
          <w:sz w:val="32"/>
          <w:szCs w:val="32"/>
        </w:rPr>
      </w:pPr>
      <w:bookmarkStart w:id="0" w:name="_Hlk41986374"/>
      <w:r w:rsidRPr="00AC5A49">
        <w:rPr>
          <w:b/>
          <w:bCs/>
          <w:color w:val="FF5ABB" w:themeColor="accent2" w:themeTint="99"/>
          <w:sz w:val="32"/>
          <w:szCs w:val="32"/>
        </w:rPr>
        <w:t xml:space="preserve">Prepared for: </w:t>
      </w:r>
      <w:r w:rsidR="00340160">
        <w:rPr>
          <w:b/>
          <w:bCs/>
          <w:color w:val="FF5ABB" w:themeColor="accent2" w:themeTint="99"/>
          <w:sz w:val="32"/>
          <w:szCs w:val="32"/>
        </w:rPr>
        <w:t xml:space="preserve">ML </w:t>
      </w:r>
      <w:r w:rsidRPr="00AC5A49">
        <w:rPr>
          <w:b/>
          <w:bCs/>
          <w:color w:val="FF5ABB" w:themeColor="accent2" w:themeTint="99"/>
          <w:sz w:val="32"/>
          <w:szCs w:val="32"/>
        </w:rPr>
        <w:t>Operations Team</w:t>
      </w:r>
    </w:p>
    <w:bookmarkEnd w:id="0"/>
    <w:p w14:paraId="664155B2" w14:textId="77777777" w:rsidR="007C1C5A" w:rsidRPr="00AC5A49" w:rsidRDefault="007C1C5A" w:rsidP="007C1C5A">
      <w:pPr>
        <w:rPr>
          <w:b/>
          <w:bCs/>
          <w:color w:val="FF5ABB" w:themeColor="accent2" w:themeTint="99"/>
          <w:sz w:val="32"/>
          <w:szCs w:val="32"/>
        </w:rPr>
      </w:pPr>
    </w:p>
    <w:p w14:paraId="014CF3D7" w14:textId="75941FDF" w:rsidR="007C1C5A" w:rsidRPr="0066692B" w:rsidRDefault="43346F6F" w:rsidP="43346F6F">
      <w:pPr>
        <w:rPr>
          <w:color w:val="30006F" w:themeColor="accent1"/>
          <w:sz w:val="24"/>
        </w:rPr>
      </w:pPr>
      <w:r w:rsidRPr="43346F6F">
        <w:rPr>
          <w:color w:val="30006F" w:themeColor="accent1"/>
          <w:sz w:val="24"/>
        </w:rPr>
        <w:t>For the Delivery of</w:t>
      </w:r>
    </w:p>
    <w:p w14:paraId="00332DA4" w14:textId="3021133F" w:rsidR="007C1C5A" w:rsidRPr="00815EAC" w:rsidRDefault="00340160" w:rsidP="0E43810A">
      <w:pPr>
        <w:rPr>
          <w:color w:val="30006F" w:themeColor="accent1"/>
        </w:rPr>
      </w:pPr>
      <w:r>
        <w:rPr>
          <w:color w:val="5E6179" w:themeColor="background2" w:themeShade="80"/>
        </w:rPr>
        <w:t>Integration</w:t>
      </w:r>
      <w:r w:rsidR="007C1C5A" w:rsidRPr="41C985FA">
        <w:rPr>
          <w:color w:val="5E6179" w:themeColor="background2" w:themeShade="80"/>
        </w:rPr>
        <w:t xml:space="preserve"> of </w:t>
      </w:r>
      <w:r>
        <w:rPr>
          <w:color w:val="5E6179" w:themeColor="background2" w:themeShade="80"/>
        </w:rPr>
        <w:t>&lt;Data Pipeline&gt;</w:t>
      </w:r>
    </w:p>
    <w:p w14:paraId="466A9856" w14:textId="77777777" w:rsidR="007C1C5A" w:rsidRDefault="007C1C5A" w:rsidP="007C1C5A"/>
    <w:p w14:paraId="02630395" w14:textId="77777777" w:rsidR="007C1C5A" w:rsidRDefault="007C1C5A" w:rsidP="007C1C5A"/>
    <w:p w14:paraId="5F57B7EE" w14:textId="54569861" w:rsidR="007C1C5A" w:rsidRPr="001121D1" w:rsidRDefault="43346F6F" w:rsidP="43346F6F">
      <w:pPr>
        <w:rPr>
          <w:color w:val="5E6179"/>
        </w:rPr>
      </w:pPr>
      <w:r w:rsidRPr="43346F6F">
        <w:rPr>
          <w:color w:val="30006F" w:themeColor="accent1"/>
          <w:sz w:val="24"/>
        </w:rPr>
        <w:t>Contact</w:t>
      </w:r>
    </w:p>
    <w:p w14:paraId="4338139B" w14:textId="2C8BCDE3" w:rsidR="007C1C5A" w:rsidRDefault="00407502" w:rsidP="43346F6F">
      <w:pPr>
        <w:rPr>
          <w:b/>
          <w:bCs/>
          <w:color w:val="5E6179"/>
        </w:rPr>
      </w:pPr>
      <w:r>
        <w:rPr>
          <w:b/>
          <w:bCs/>
          <w:color w:val="5E6179" w:themeColor="background2" w:themeShade="80"/>
        </w:rPr>
        <w:t xml:space="preserve">AI </w:t>
      </w:r>
      <w:r w:rsidR="43346F6F" w:rsidRPr="0E43810A">
        <w:rPr>
          <w:b/>
          <w:bCs/>
          <w:color w:val="5E6179" w:themeColor="background2" w:themeShade="80"/>
        </w:rPr>
        <w:t>Data In</w:t>
      </w:r>
      <w:r w:rsidR="00340160">
        <w:rPr>
          <w:b/>
          <w:bCs/>
          <w:color w:val="5E6179" w:themeColor="background2" w:themeShade="80"/>
        </w:rPr>
        <w:t>tegra</w:t>
      </w:r>
      <w:r w:rsidR="43346F6F" w:rsidRPr="0E43810A">
        <w:rPr>
          <w:b/>
          <w:bCs/>
          <w:color w:val="5E6179" w:themeColor="background2" w:themeShade="80"/>
        </w:rPr>
        <w:t>tion Team</w:t>
      </w:r>
    </w:p>
    <w:p w14:paraId="6FA1B3E1" w14:textId="75D6B0D4" w:rsidR="6C648326" w:rsidRDefault="00340160" w:rsidP="0E43810A">
      <w:pPr>
        <w:rPr>
          <w:rFonts w:eastAsia="Arial" w:cs="Arial"/>
          <w:szCs w:val="20"/>
        </w:rPr>
      </w:pPr>
      <w:r>
        <w:rPr>
          <w:rFonts w:eastAsia="Arial" w:cs="Arial"/>
          <w:b/>
          <w:bCs/>
          <w:color w:val="5E6179" w:themeColor="background2" w:themeShade="80"/>
          <w:szCs w:val="20"/>
        </w:rPr>
        <w:t>Matt Grant</w:t>
      </w:r>
      <w:r w:rsidR="6C648326" w:rsidRPr="0E43810A">
        <w:rPr>
          <w:rFonts w:eastAsia="Arial" w:cs="Arial"/>
          <w:b/>
          <w:bCs/>
          <w:color w:val="5E6179" w:themeColor="background2" w:themeShade="80"/>
          <w:szCs w:val="20"/>
        </w:rPr>
        <w:t xml:space="preserve">: </w:t>
      </w:r>
      <w:hyperlink r:id="rId11">
        <w:r>
          <w:rPr>
            <w:rStyle w:val="Hyperlink"/>
            <w:rFonts w:eastAsia="Arial" w:cs="Arial"/>
            <w:b/>
            <w:bCs/>
            <w:szCs w:val="20"/>
          </w:rPr>
          <w:t>Matthew.Grant@cotiviti.com</w:t>
        </w:r>
      </w:hyperlink>
    </w:p>
    <w:p w14:paraId="3468262E" w14:textId="151149EB" w:rsidR="0E43810A" w:rsidRDefault="0E43810A" w:rsidP="0E43810A">
      <w:pPr>
        <w:rPr>
          <w:rFonts w:eastAsia="MS PGothic" w:cs="Arial"/>
          <w:b/>
          <w:bCs/>
          <w:color w:val="5E6179" w:themeColor="background2" w:themeShade="80"/>
          <w:szCs w:val="20"/>
        </w:rPr>
      </w:pPr>
    </w:p>
    <w:p w14:paraId="737DB438" w14:textId="77777777" w:rsidR="003B451D" w:rsidRDefault="003B451D" w:rsidP="43346F6F">
      <w:pPr>
        <w:rPr>
          <w:b/>
          <w:bCs/>
          <w:color w:val="5E6179"/>
        </w:rPr>
      </w:pPr>
    </w:p>
    <w:p w14:paraId="5594389D" w14:textId="3EBD3314" w:rsidR="00954818" w:rsidRDefault="00954818" w:rsidP="001B00DB">
      <w:pPr>
        <w:rPr>
          <w:b/>
          <w:bCs/>
          <w:color w:val="5E6179"/>
        </w:rPr>
      </w:pPr>
    </w:p>
    <w:p w14:paraId="2D5EA71D" w14:textId="77777777" w:rsidR="00954818" w:rsidRDefault="00954818" w:rsidP="001B00DB">
      <w:pPr>
        <w:rPr>
          <w:b/>
          <w:bCs/>
          <w:color w:val="5E6179"/>
        </w:rPr>
      </w:pPr>
    </w:p>
    <w:p w14:paraId="5E48BF44" w14:textId="77777777" w:rsidR="00954818" w:rsidRDefault="00954818" w:rsidP="001B00DB">
      <w:pPr>
        <w:rPr>
          <w:b/>
          <w:bCs/>
          <w:color w:val="5E6179"/>
        </w:rPr>
      </w:pPr>
    </w:p>
    <w:p w14:paraId="2DDBC169" w14:textId="77777777" w:rsidR="00954818" w:rsidRDefault="00954818" w:rsidP="001B00DB"/>
    <w:p w14:paraId="4D109BBD" w14:textId="11337ECD" w:rsidR="00954818" w:rsidRDefault="00954818" w:rsidP="001B00DB"/>
    <w:p w14:paraId="7F94297A" w14:textId="7208378F" w:rsidR="00954818" w:rsidRDefault="00954818" w:rsidP="001B00DB"/>
    <w:p w14:paraId="40486E19" w14:textId="35B48661" w:rsidR="00954818" w:rsidRDefault="00954818" w:rsidP="001B00DB"/>
    <w:p w14:paraId="69941426" w14:textId="77777777" w:rsidR="00954818" w:rsidRDefault="00954818" w:rsidP="001B00DB"/>
    <w:sdt>
      <w:sdtPr>
        <w:id w:val="159636974"/>
        <w:docPartObj>
          <w:docPartGallery w:val="Table of Contents"/>
          <w:docPartUnique/>
        </w:docPartObj>
      </w:sdtPr>
      <w:sdtContent>
        <w:p w14:paraId="050764AB" w14:textId="4DFA64C9" w:rsidR="00A11728" w:rsidRDefault="00A11728" w:rsidP="001B00DB">
          <w:r>
            <w:t>Table of Contents</w:t>
          </w:r>
        </w:p>
        <w:p w14:paraId="1AD0BE25" w14:textId="52F0964A" w:rsidR="00170042" w:rsidRDefault="00A34897" w:rsidP="41C985FA">
          <w:pPr>
            <w:pStyle w:val="TOC1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r>
            <w:fldChar w:fldCharType="begin"/>
          </w:r>
          <w:r w:rsidR="007F51BE">
            <w:instrText>TOC \o "1-3" \h \z \u</w:instrText>
          </w:r>
          <w:r>
            <w:fldChar w:fldCharType="separate"/>
          </w:r>
          <w:hyperlink w:anchor="_Toc1882438284">
            <w:r w:rsidR="41C985FA" w:rsidRPr="41C985FA">
              <w:rPr>
                <w:rStyle w:val="Hyperlink"/>
              </w:rPr>
              <w:t>Project Overview</w:t>
            </w:r>
            <w:r w:rsidR="007F51BE">
              <w:tab/>
            </w:r>
            <w:r w:rsidR="007F51BE">
              <w:fldChar w:fldCharType="begin"/>
            </w:r>
            <w:r w:rsidR="007F51BE">
              <w:instrText>PAGEREF _Toc1882438284 \h</w:instrText>
            </w:r>
            <w:r w:rsidR="007F51BE">
              <w:fldChar w:fldCharType="separate"/>
            </w:r>
            <w:r w:rsidR="41C985FA" w:rsidRPr="41C985FA">
              <w:rPr>
                <w:rStyle w:val="Hyperlink"/>
              </w:rPr>
              <w:t>2</w:t>
            </w:r>
            <w:r w:rsidR="007F51BE">
              <w:fldChar w:fldCharType="end"/>
            </w:r>
          </w:hyperlink>
        </w:p>
        <w:p w14:paraId="551B5C72" w14:textId="299BFBFB" w:rsidR="00170042" w:rsidRDefault="00000000" w:rsidP="41C985FA">
          <w:pPr>
            <w:pStyle w:val="TOC1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05149094">
            <w:r w:rsidR="41C985FA" w:rsidRPr="41C985FA">
              <w:rPr>
                <w:rStyle w:val="Hyperlink"/>
              </w:rPr>
              <w:t>Project Operation and Run Detail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_Toc105149094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3</w:t>
            </w:r>
            <w:r w:rsidR="00A34897">
              <w:fldChar w:fldCharType="end"/>
            </w:r>
          </w:hyperlink>
        </w:p>
        <w:p w14:paraId="15B65470" w14:textId="03BCF730" w:rsidR="00170042" w:rsidRDefault="00000000" w:rsidP="41C985FA">
          <w:pPr>
            <w:pStyle w:val="TOC2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2012611486">
            <w:r w:rsidR="41C985FA" w:rsidRPr="41C985FA">
              <w:rPr>
                <w:rStyle w:val="Hyperlink"/>
              </w:rPr>
              <w:t>Raw File Source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_Toc2012611486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3</w:t>
            </w:r>
            <w:r w:rsidR="00A34897">
              <w:fldChar w:fldCharType="end"/>
            </w:r>
          </w:hyperlink>
        </w:p>
        <w:p w14:paraId="0ED20A0F" w14:textId="36DA15DD" w:rsidR="00170042" w:rsidRDefault="00000000" w:rsidP="41C985FA">
          <w:pPr>
            <w:pStyle w:val="TOC2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043264221">
            <w:r w:rsidR="41C985FA" w:rsidRPr="41C985FA">
              <w:rPr>
                <w:rStyle w:val="Hyperlink"/>
              </w:rPr>
              <w:t>Output Target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_Toc1043264221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4</w:t>
            </w:r>
            <w:r w:rsidR="00A34897">
              <w:fldChar w:fldCharType="end"/>
            </w:r>
          </w:hyperlink>
        </w:p>
        <w:p w14:paraId="2AD88BDC" w14:textId="50F06613" w:rsidR="00170042" w:rsidRDefault="00000000" w:rsidP="41C985FA">
          <w:pPr>
            <w:pStyle w:val="TOC2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288060153">
            <w:r w:rsidR="41C985FA" w:rsidRPr="41C985FA">
              <w:rPr>
                <w:rStyle w:val="Hyperlink"/>
              </w:rPr>
              <w:t>Pipeline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_Toc1288060153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5</w:t>
            </w:r>
            <w:r w:rsidR="00A34897">
              <w:fldChar w:fldCharType="end"/>
            </w:r>
          </w:hyperlink>
        </w:p>
        <w:p w14:paraId="507A496B" w14:textId="3B20F894" w:rsidR="00170042" w:rsidRDefault="00000000" w:rsidP="41C985FA">
          <w:pPr>
            <w:pStyle w:val="TOC2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796464181">
            <w:r w:rsidR="41C985FA" w:rsidRPr="41C985FA">
              <w:rPr>
                <w:rStyle w:val="Hyperlink"/>
              </w:rPr>
              <w:t>Adhoc Processing of Client Files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_Toc1796464181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6</w:t>
            </w:r>
            <w:r w:rsidR="00A34897">
              <w:fldChar w:fldCharType="end"/>
            </w:r>
          </w:hyperlink>
        </w:p>
        <w:p w14:paraId="7E5F672F" w14:textId="3A4BB9C7" w:rsidR="00170042" w:rsidRDefault="00000000" w:rsidP="41C985FA">
          <w:pPr>
            <w:pStyle w:val="TOC3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747671610">
            <w:r w:rsidR="41C985FA" w:rsidRPr="41C985FA">
              <w:rPr>
                <w:rStyle w:val="Hyperlink"/>
              </w:rPr>
              <w:t>Pull new client files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_Toc747671610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6</w:t>
            </w:r>
            <w:r w:rsidR="00A34897">
              <w:fldChar w:fldCharType="end"/>
            </w:r>
          </w:hyperlink>
        </w:p>
        <w:p w14:paraId="2D0663B2" w14:textId="5951A5EB" w:rsidR="00170042" w:rsidRDefault="00000000" w:rsidP="41C985FA">
          <w:pPr>
            <w:pStyle w:val="TOC3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713059781">
            <w:r w:rsidR="41C985FA" w:rsidRPr="41C985FA">
              <w:rPr>
                <w:rStyle w:val="Hyperlink"/>
              </w:rPr>
              <w:t>Run pipeline E2E with new ingestion date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_Toc1713059781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7</w:t>
            </w:r>
            <w:r w:rsidR="00A34897">
              <w:fldChar w:fldCharType="end"/>
            </w:r>
          </w:hyperlink>
        </w:p>
        <w:p w14:paraId="692B739C" w14:textId="471B677C" w:rsidR="00170042" w:rsidRDefault="00000000" w:rsidP="41C985FA">
          <w:pPr>
            <w:pStyle w:val="TOC1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027695195">
            <w:r w:rsidR="41C985FA" w:rsidRPr="41C985FA">
              <w:rPr>
                <w:rStyle w:val="Hyperlink"/>
              </w:rPr>
              <w:t>Monitoring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_Toc1027695195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7</w:t>
            </w:r>
            <w:r w:rsidR="00A34897">
              <w:fldChar w:fldCharType="end"/>
            </w:r>
          </w:hyperlink>
        </w:p>
        <w:p w14:paraId="42FF209B" w14:textId="1189B43F" w:rsidR="00170042" w:rsidRDefault="00000000" w:rsidP="41C985FA">
          <w:pPr>
            <w:pStyle w:val="TOC2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741905329">
            <w:r w:rsidR="41C985FA" w:rsidRPr="41C985FA">
              <w:rPr>
                <w:rStyle w:val="Hyperlink"/>
              </w:rPr>
              <w:t>Status Check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_Toc1741905329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7</w:t>
            </w:r>
            <w:r w:rsidR="00A34897">
              <w:fldChar w:fldCharType="end"/>
            </w:r>
          </w:hyperlink>
        </w:p>
        <w:p w14:paraId="5092BA97" w14:textId="52E2D365" w:rsidR="00170042" w:rsidRDefault="00000000" w:rsidP="41C985FA">
          <w:pPr>
            <w:pStyle w:val="TOC3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989309498">
            <w:r w:rsidR="41C985FA" w:rsidRPr="41C985FA">
              <w:rPr>
                <w:rStyle w:val="Hyperlink"/>
              </w:rPr>
              <w:t>Email Notification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_Toc1989309498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7</w:t>
            </w:r>
            <w:r w:rsidR="00A34897">
              <w:fldChar w:fldCharType="end"/>
            </w:r>
          </w:hyperlink>
        </w:p>
        <w:p w14:paraId="280D1C5B" w14:textId="4F63B552" w:rsidR="00170042" w:rsidRDefault="00000000" w:rsidP="41C985FA">
          <w:pPr>
            <w:pStyle w:val="TOC3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106426115">
            <w:r w:rsidR="41C985FA" w:rsidRPr="41C985FA">
              <w:rPr>
                <w:rStyle w:val="Hyperlink"/>
              </w:rPr>
              <w:t>Nile Pipeline Runs Monitor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_Toc1106426115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7</w:t>
            </w:r>
            <w:r w:rsidR="00A34897">
              <w:fldChar w:fldCharType="end"/>
            </w:r>
          </w:hyperlink>
        </w:p>
        <w:p w14:paraId="1A059F4F" w14:textId="02B296C6" w:rsidR="00170042" w:rsidRDefault="00000000" w:rsidP="41C985FA">
          <w:pPr>
            <w:pStyle w:val="TOC3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906598247">
            <w:r w:rsidR="41C985FA" w:rsidRPr="41C985FA">
              <w:rPr>
                <w:rStyle w:val="Hyperlink"/>
              </w:rPr>
              <w:t>Hue Job Browser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_Toc906598247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8</w:t>
            </w:r>
            <w:r w:rsidR="00A34897">
              <w:fldChar w:fldCharType="end"/>
            </w:r>
          </w:hyperlink>
        </w:p>
        <w:p w14:paraId="64BD61C7" w14:textId="3541DE5B" w:rsidR="00170042" w:rsidRDefault="00000000" w:rsidP="41C985FA">
          <w:pPr>
            <w:pStyle w:val="TOC1"/>
            <w:tabs>
              <w:tab w:val="right" w:leader="dot" w:pos="14400"/>
            </w:tabs>
            <w:rPr>
              <w:rFonts w:eastAsia="MS PGothic" w:cs="Arial"/>
              <w:noProof/>
              <w:szCs w:val="20"/>
            </w:rPr>
          </w:pPr>
          <w:hyperlink w:anchor="_Toc1588013329">
            <w:r w:rsidR="41C985FA" w:rsidRPr="41C985FA">
              <w:rPr>
                <w:rStyle w:val="Hyperlink"/>
              </w:rPr>
              <w:t>Troubleshooting</w:t>
            </w:r>
            <w:r w:rsidR="00A34897">
              <w:tab/>
            </w:r>
            <w:r w:rsidR="00A34897">
              <w:fldChar w:fldCharType="begin"/>
            </w:r>
            <w:r w:rsidR="00A34897">
              <w:instrText>PAGEREF _Toc1588013329 \h</w:instrText>
            </w:r>
            <w:r w:rsidR="00A34897">
              <w:fldChar w:fldCharType="separate"/>
            </w:r>
            <w:r w:rsidR="41C985FA" w:rsidRPr="41C985FA">
              <w:rPr>
                <w:rStyle w:val="Hyperlink"/>
              </w:rPr>
              <w:t>8</w:t>
            </w:r>
            <w:r w:rsidR="00A34897">
              <w:fldChar w:fldCharType="end"/>
            </w:r>
          </w:hyperlink>
          <w:r w:rsidR="00A34897">
            <w:fldChar w:fldCharType="end"/>
          </w:r>
        </w:p>
      </w:sdtContent>
    </w:sdt>
    <w:p w14:paraId="07AD99AA" w14:textId="505D0574" w:rsidR="00A11728" w:rsidRDefault="00A11728" w:rsidP="00526C6F">
      <w:pPr>
        <w:pStyle w:val="TOC3"/>
        <w:tabs>
          <w:tab w:val="left" w:pos="1100"/>
          <w:tab w:val="right" w:leader="dot" w:pos="9350"/>
        </w:tabs>
      </w:pPr>
    </w:p>
    <w:p w14:paraId="1313EEFB" w14:textId="77777777" w:rsidR="008B1B54" w:rsidRDefault="008B1B54">
      <w:pPr>
        <w:rPr>
          <w:rFonts w:eastAsiaTheme="majorEastAsia" w:cstheme="majorBidi"/>
          <w:bCs/>
          <w:color w:val="30006F" w:themeColor="accent1"/>
          <w:sz w:val="40"/>
          <w:szCs w:val="32"/>
        </w:rPr>
      </w:pPr>
      <w:r>
        <w:br w:type="page"/>
      </w:r>
    </w:p>
    <w:p w14:paraId="3696ACC8" w14:textId="601B5189" w:rsidR="007C1C5A" w:rsidRDefault="43346F6F" w:rsidP="007C1C5A">
      <w:pPr>
        <w:pStyle w:val="Heading1"/>
      </w:pPr>
      <w:bookmarkStart w:id="1" w:name="_Toc1882438284"/>
      <w:r>
        <w:lastRenderedPageBreak/>
        <w:t>Project Overview</w:t>
      </w:r>
      <w:bookmarkEnd w:id="1"/>
    </w:p>
    <w:p w14:paraId="4D6F370B" w14:textId="77777777" w:rsidR="007C1C5A" w:rsidRDefault="007C1C5A" w:rsidP="007C1C5A"/>
    <w:p w14:paraId="023F0038" w14:textId="59512F22" w:rsidR="009911BB" w:rsidRDefault="363F8C97" w:rsidP="009911BB">
      <w:pPr>
        <w:jc w:val="both"/>
      </w:pPr>
      <w:r>
        <w:t xml:space="preserve">BCBSNC </w:t>
      </w:r>
      <w:r w:rsidR="539C959D">
        <w:t xml:space="preserve">sends tba institutional, tba professional, history institutional, and history professional claims </w:t>
      </w:r>
      <w:r w:rsidR="3870D83C">
        <w:t xml:space="preserve">for both </w:t>
      </w:r>
      <w:proofErr w:type="spellStart"/>
      <w:r w:rsidR="3870D83C">
        <w:t>Amisys</w:t>
      </w:r>
      <w:proofErr w:type="spellEnd"/>
      <w:r w:rsidR="3870D83C">
        <w:t xml:space="preserve"> and Facets </w:t>
      </w:r>
      <w:r w:rsidR="539C959D">
        <w:t>in</w:t>
      </w:r>
      <w:r w:rsidR="00DD4E18">
        <w:t xml:space="preserve"> GDF</w:t>
      </w:r>
      <w:r w:rsidR="44193338">
        <w:t xml:space="preserve"> V2.</w:t>
      </w:r>
      <w:r w:rsidR="3AFACB80">
        <w:t>5</w:t>
      </w:r>
      <w:r w:rsidR="00DD4E18">
        <w:t xml:space="preserve"> format</w:t>
      </w:r>
      <w:r w:rsidR="00257086">
        <w:t xml:space="preserve">. </w:t>
      </w:r>
      <w:r w:rsidR="00A317E4">
        <w:t>All files</w:t>
      </w:r>
      <w:r w:rsidR="00257086">
        <w:t xml:space="preserve"> </w:t>
      </w:r>
      <w:r w:rsidR="00A317E4">
        <w:t>are</w:t>
      </w:r>
      <w:r w:rsidR="34509E2C">
        <w:t xml:space="preserve"> </w:t>
      </w:r>
      <w:proofErr w:type="spellStart"/>
      <w:r w:rsidR="34509E2C">
        <w:t>pgp</w:t>
      </w:r>
      <w:proofErr w:type="spellEnd"/>
      <w:r w:rsidR="34509E2C">
        <w:t xml:space="preserve"> encrypted</w:t>
      </w:r>
      <w:r w:rsidR="00257086">
        <w:t xml:space="preserve"> .txt file</w:t>
      </w:r>
      <w:r w:rsidR="00A317E4">
        <w:t>s</w:t>
      </w:r>
      <w:r w:rsidR="00257086">
        <w:t xml:space="preserve"> that </w:t>
      </w:r>
      <w:r w:rsidR="00A317E4">
        <w:t>are</w:t>
      </w:r>
      <w:r w:rsidR="00257086">
        <w:t xml:space="preserve"> received from the client on transfer</w:t>
      </w:r>
      <w:r w:rsidR="7D58B5EB">
        <w:t>2</w:t>
      </w:r>
      <w:r w:rsidR="00257086">
        <w:t xml:space="preserve">, </w:t>
      </w:r>
      <w:r w:rsidR="3DB35593">
        <w:t>and</w:t>
      </w:r>
      <w:r w:rsidR="00257086">
        <w:t xml:space="preserve"> then pushed automatically to B2B. Nile then pulls the data from B2B into HDFS, processes the data </w:t>
      </w:r>
      <w:r w:rsidR="0072109B">
        <w:t>at different intervals based on the dataset into</w:t>
      </w:r>
      <w:r w:rsidR="009911BB">
        <w:t xml:space="preserve"> CDF V2.</w:t>
      </w:r>
      <w:r w:rsidR="72FDD493">
        <w:t>5</w:t>
      </w:r>
      <w:r w:rsidR="009911BB">
        <w:t>, and pushes</w:t>
      </w:r>
      <w:r w:rsidR="7B9296DD">
        <w:t xml:space="preserve"> PPM TBA/History</w:t>
      </w:r>
      <w:r w:rsidR="009911BB">
        <w:t xml:space="preserve"> Claims data to SFTP location (T1)</w:t>
      </w:r>
      <w:r w:rsidR="1D89418F">
        <w:t>.</w:t>
      </w:r>
    </w:p>
    <w:p w14:paraId="776DF96E" w14:textId="77777777" w:rsidR="009911BB" w:rsidRDefault="009911BB" w:rsidP="009911BB">
      <w:r>
        <w:t>The data receipt from the client and the pipeline scheduling is provided below</w:t>
      </w:r>
    </w:p>
    <w:p w14:paraId="74FD27C9" w14:textId="4B8B131B" w:rsidR="00257086" w:rsidRDefault="00257086" w:rsidP="00257086"/>
    <w:p w14:paraId="78D660B9" w14:textId="53591D93" w:rsidR="0040598A" w:rsidRDefault="0040598A" w:rsidP="7EC8592E"/>
    <w:p w14:paraId="19DBB28B" w14:textId="5AD79021" w:rsidR="007C1C5A" w:rsidRDefault="0A5B5FCE" w:rsidP="007C1C5A">
      <w:pPr>
        <w:pStyle w:val="Heading1"/>
      </w:pPr>
      <w:bookmarkStart w:id="2" w:name="_Toc105149094"/>
      <w:r>
        <w:t>Project Operation and Run Detail</w:t>
      </w:r>
      <w:bookmarkEnd w:id="2"/>
    </w:p>
    <w:p w14:paraId="150C15D6" w14:textId="2EF0F8C3" w:rsidR="00F00927" w:rsidRDefault="00F00927" w:rsidP="00F00927"/>
    <w:p w14:paraId="25F29572" w14:textId="1264417B" w:rsidR="007810D7" w:rsidRDefault="007810D7" w:rsidP="007810D7">
      <w:pPr>
        <w:pStyle w:val="Heading2"/>
      </w:pPr>
      <w:bookmarkStart w:id="3" w:name="_Toc2012611486"/>
      <w:r>
        <w:t>Raw File Source</w:t>
      </w:r>
      <w:bookmarkEnd w:id="3"/>
    </w:p>
    <w:p w14:paraId="2B30B6FE" w14:textId="36642DB4" w:rsidR="007810D7" w:rsidRDefault="007810D7" w:rsidP="007810D7"/>
    <w:p w14:paraId="180548DA" w14:textId="1DC8852D" w:rsidR="00463FFF" w:rsidRDefault="00463FFF" w:rsidP="007810D7"/>
    <w:p w14:paraId="30A9DFBF" w14:textId="0154EBF7" w:rsidR="00463FFF" w:rsidRPr="00372109" w:rsidRDefault="00340160" w:rsidP="007810D7">
      <w:pPr>
        <w:rPr>
          <w:color w:val="643DBB" w:themeColor="accent5" w:themeShade="BF"/>
        </w:rPr>
      </w:pPr>
      <w:r w:rsidRPr="00372109">
        <w:rPr>
          <w:color w:val="643DBB" w:themeColor="accent5" w:themeShade="BF"/>
        </w:rPr>
        <w:t xml:space="preserve">To do: Write some information about raw file sources such as entities, filenames, scheduled receiving (time, daily/weekly/monthly), </w:t>
      </w:r>
      <w:proofErr w:type="spellStart"/>
      <w:r w:rsidRPr="00372109">
        <w:rPr>
          <w:color w:val="643DBB" w:themeColor="accent5" w:themeShade="BF"/>
        </w:rPr>
        <w:t>ect</w:t>
      </w:r>
      <w:proofErr w:type="spellEnd"/>
      <w:r w:rsidRPr="00372109">
        <w:rPr>
          <w:color w:val="643DBB" w:themeColor="accent5" w:themeShade="BF"/>
        </w:rPr>
        <w:t>.</w:t>
      </w:r>
    </w:p>
    <w:p w14:paraId="4F5EDB9B" w14:textId="31C7C630" w:rsidR="0073649A" w:rsidRDefault="0073649A" w:rsidP="41C985FA">
      <w:pPr>
        <w:rPr>
          <w:rFonts w:eastAsia="MS PGothic" w:cs="Arial"/>
        </w:rPr>
      </w:pPr>
    </w:p>
    <w:p w14:paraId="5CD832F6" w14:textId="79D5DC46" w:rsidR="5393F12A" w:rsidRDefault="00340160" w:rsidP="41C985FA">
      <w:pPr>
        <w:rPr>
          <w:rFonts w:eastAsia="MS PGothic" w:cs="Arial"/>
          <w:szCs w:val="20"/>
        </w:rPr>
      </w:pPr>
      <w:r>
        <w:rPr>
          <w:rFonts w:eastAsia="MS PGothic" w:cs="Arial"/>
          <w:szCs w:val="20"/>
        </w:rPr>
        <w:t>&lt;Name</w:t>
      </w:r>
      <w:r w:rsidR="006216BD">
        <w:rPr>
          <w:rFonts w:eastAsia="MS PGothic" w:cs="Arial"/>
          <w:szCs w:val="20"/>
        </w:rPr>
        <w:t xml:space="preserve"> 1</w:t>
      </w:r>
      <w:r>
        <w:rPr>
          <w:rFonts w:eastAsia="MS PGothic" w:cs="Arial"/>
          <w:szCs w:val="20"/>
        </w:rPr>
        <w:t>&gt;</w:t>
      </w:r>
      <w:r w:rsidR="5393F12A" w:rsidRPr="41C985FA">
        <w:rPr>
          <w:rFonts w:eastAsia="MS PGothic" w:cs="Arial"/>
          <w:szCs w:val="20"/>
        </w:rPr>
        <w:t xml:space="preserve"> (Production)</w:t>
      </w:r>
    </w:p>
    <w:tbl>
      <w:tblPr>
        <w:tblW w:w="8503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3"/>
        <w:gridCol w:w="6680"/>
      </w:tblGrid>
      <w:tr w:rsidR="0073649A" w:rsidRPr="00250DFA" w14:paraId="288FD888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center"/>
          </w:tcPr>
          <w:p w14:paraId="3577FD2A" w14:textId="036A501D" w:rsidR="0073649A" w:rsidRDefault="0073649A" w:rsidP="002D4C2C">
            <w:pPr>
              <w:pStyle w:val="TableText"/>
            </w:pPr>
            <w:r w:rsidRPr="4A2E9121">
              <w:t>Entity</w:t>
            </w:r>
          </w:p>
        </w:tc>
        <w:tc>
          <w:tcPr>
            <w:tcW w:w="6680" w:type="dxa"/>
            <w:shd w:val="clear" w:color="auto" w:fill="auto"/>
            <w:noWrap/>
            <w:vAlign w:val="center"/>
            <w:hideMark/>
          </w:tcPr>
          <w:p w14:paraId="7AD716BA" w14:textId="77777777" w:rsidR="0073649A" w:rsidRPr="00250DFA" w:rsidRDefault="0073649A" w:rsidP="002D4C2C">
            <w:pPr>
              <w:pStyle w:val="TableText"/>
              <w:rPr>
                <w:color w:val="000000"/>
              </w:rPr>
            </w:pPr>
            <w:r w:rsidRPr="00250DFA">
              <w:rPr>
                <w:color w:val="000000"/>
              </w:rPr>
              <w:t>File</w:t>
            </w:r>
          </w:p>
        </w:tc>
      </w:tr>
      <w:tr w:rsidR="00862FF4" w:rsidRPr="00250DFA" w14:paraId="1FD9BC2B" w14:textId="77777777" w:rsidTr="00340160">
        <w:trPr>
          <w:trHeight w:val="330"/>
        </w:trPr>
        <w:tc>
          <w:tcPr>
            <w:tcW w:w="1823" w:type="dxa"/>
            <w:shd w:val="clear" w:color="auto" w:fill="auto"/>
            <w:vAlign w:val="bottom"/>
          </w:tcPr>
          <w:p w14:paraId="0259B462" w14:textId="667C4F3C" w:rsidR="00862FF4" w:rsidRDefault="00862FF4" w:rsidP="002D4C2C">
            <w:pPr>
              <w:pStyle w:val="TableText"/>
            </w:pPr>
          </w:p>
        </w:tc>
        <w:tc>
          <w:tcPr>
            <w:tcW w:w="6680" w:type="dxa"/>
            <w:shd w:val="clear" w:color="auto" w:fill="auto"/>
            <w:noWrap/>
            <w:vAlign w:val="bottom"/>
          </w:tcPr>
          <w:p w14:paraId="1300C6DD" w14:textId="7411B5E7" w:rsidR="00862FF4" w:rsidRPr="00250DFA" w:rsidRDefault="00862FF4" w:rsidP="41C985FA">
            <w:pPr>
              <w:pStyle w:val="TableText"/>
              <w:rPr>
                <w:rFonts w:eastAsia="MS PGothic" w:cs="Arial"/>
              </w:rPr>
            </w:pPr>
          </w:p>
        </w:tc>
      </w:tr>
      <w:tr w:rsidR="001C35EA" w:rsidRPr="00250DFA" w14:paraId="26A848C1" w14:textId="77777777" w:rsidTr="00340160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5EEEEAFE" w14:textId="60894E43" w:rsidR="001C35EA" w:rsidRDefault="001C35EA" w:rsidP="002D4C2C">
            <w:pPr>
              <w:pStyle w:val="TableText"/>
            </w:pPr>
          </w:p>
        </w:tc>
        <w:tc>
          <w:tcPr>
            <w:tcW w:w="6680" w:type="dxa"/>
            <w:shd w:val="clear" w:color="auto" w:fill="auto"/>
            <w:noWrap/>
          </w:tcPr>
          <w:p w14:paraId="4EA8393A" w14:textId="49F8956D" w:rsidR="001C35EA" w:rsidRPr="00250DFA" w:rsidRDefault="001C35EA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002D4C2C" w:rsidRPr="00250DFA" w14:paraId="279C7B14" w14:textId="77777777" w:rsidTr="00340160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5963F82C" w14:textId="379D65FC" w:rsidR="002D4C2C" w:rsidRDefault="002D4C2C" w:rsidP="002D4C2C">
            <w:pPr>
              <w:pStyle w:val="TableText"/>
            </w:pPr>
          </w:p>
        </w:tc>
        <w:tc>
          <w:tcPr>
            <w:tcW w:w="6680" w:type="dxa"/>
            <w:shd w:val="clear" w:color="auto" w:fill="auto"/>
            <w:noWrap/>
          </w:tcPr>
          <w:p w14:paraId="77698EE9" w14:textId="0E8C4E1D" w:rsidR="002D4C2C" w:rsidRPr="00250DFA" w:rsidRDefault="002D4C2C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002D4C2C" w:rsidRPr="00250DFA" w14:paraId="1E58FC02" w14:textId="77777777" w:rsidTr="00340160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242CD920" w14:textId="3593A46F" w:rsidR="002D4C2C" w:rsidRDefault="002D4C2C" w:rsidP="002D4C2C">
            <w:pPr>
              <w:pStyle w:val="TableText"/>
            </w:pPr>
          </w:p>
        </w:tc>
        <w:tc>
          <w:tcPr>
            <w:tcW w:w="6680" w:type="dxa"/>
            <w:shd w:val="clear" w:color="auto" w:fill="auto"/>
            <w:noWrap/>
          </w:tcPr>
          <w:p w14:paraId="2E94D26A" w14:textId="2C5E37E9" w:rsidR="002D4C2C" w:rsidRPr="00250DFA" w:rsidRDefault="002D4C2C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</w:tbl>
    <w:p w14:paraId="2993A89C" w14:textId="77777777" w:rsidR="005945F6" w:rsidRDefault="005945F6" w:rsidP="00250DFA">
      <w:pPr>
        <w:ind w:left="360" w:hanging="360"/>
      </w:pPr>
    </w:p>
    <w:p w14:paraId="26B7D70C" w14:textId="6E24FDAB" w:rsidR="0C539D0D" w:rsidRDefault="0C539D0D" w:rsidP="0C539D0D">
      <w:pPr>
        <w:ind w:left="360" w:hanging="360"/>
      </w:pPr>
    </w:p>
    <w:p w14:paraId="6A2DEE66" w14:textId="401D1E58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272348CA" w14:textId="20911204" w:rsidR="51A1A89A" w:rsidRDefault="00340160" w:rsidP="41C985FA">
      <w:pPr>
        <w:rPr>
          <w:rFonts w:eastAsia="MS PGothic" w:cs="Arial"/>
          <w:szCs w:val="20"/>
        </w:rPr>
      </w:pPr>
      <w:r>
        <w:rPr>
          <w:rFonts w:eastAsia="MS PGothic" w:cs="Arial"/>
          <w:szCs w:val="20"/>
        </w:rPr>
        <w:t>&lt;Name</w:t>
      </w:r>
      <w:r w:rsidR="006216BD">
        <w:rPr>
          <w:rFonts w:eastAsia="MS PGothic" w:cs="Arial"/>
          <w:szCs w:val="20"/>
        </w:rPr>
        <w:t xml:space="preserve"> 2</w:t>
      </w:r>
      <w:r>
        <w:rPr>
          <w:rFonts w:eastAsia="MS PGothic" w:cs="Arial"/>
          <w:szCs w:val="20"/>
        </w:rPr>
        <w:t>&gt;</w:t>
      </w:r>
      <w:r w:rsidR="51A1A89A" w:rsidRPr="41C985FA">
        <w:rPr>
          <w:rFonts w:eastAsia="MS PGothic" w:cs="Arial"/>
          <w:szCs w:val="20"/>
        </w:rPr>
        <w:t xml:space="preserve"> </w:t>
      </w:r>
      <w:r w:rsidR="5C8AEAEC" w:rsidRPr="41C985FA">
        <w:rPr>
          <w:rFonts w:eastAsia="MS PGothic" w:cs="Arial"/>
          <w:szCs w:val="20"/>
        </w:rPr>
        <w:t>(Production)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3"/>
        <w:gridCol w:w="6680"/>
      </w:tblGrid>
      <w:tr w:rsidR="41C985FA" w14:paraId="24F6B91B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center"/>
          </w:tcPr>
          <w:p w14:paraId="5993034F" w14:textId="036A501D" w:rsidR="41C985FA" w:rsidRDefault="41C985FA" w:rsidP="41C985FA">
            <w:pPr>
              <w:pStyle w:val="TableText"/>
            </w:pPr>
            <w:r>
              <w:t>Entity</w:t>
            </w:r>
          </w:p>
        </w:tc>
        <w:tc>
          <w:tcPr>
            <w:tcW w:w="6680" w:type="dxa"/>
            <w:shd w:val="clear" w:color="auto" w:fill="auto"/>
            <w:vAlign w:val="center"/>
          </w:tcPr>
          <w:p w14:paraId="38F62C21" w14:textId="77777777" w:rsidR="41C985FA" w:rsidRDefault="41C985FA" w:rsidP="41C985FA">
            <w:pPr>
              <w:pStyle w:val="TableText"/>
              <w:rPr>
                <w:color w:val="000000" w:themeColor="text1"/>
              </w:rPr>
            </w:pPr>
            <w:r w:rsidRPr="41C985FA">
              <w:rPr>
                <w:color w:val="000000" w:themeColor="text1"/>
              </w:rPr>
              <w:t>File</w:t>
            </w:r>
          </w:p>
        </w:tc>
      </w:tr>
      <w:tr w:rsidR="41C985FA" w14:paraId="29E44590" w14:textId="77777777" w:rsidTr="41C985FA">
        <w:trPr>
          <w:trHeight w:val="330"/>
        </w:trPr>
        <w:tc>
          <w:tcPr>
            <w:tcW w:w="1823" w:type="dxa"/>
            <w:shd w:val="clear" w:color="auto" w:fill="auto"/>
            <w:vAlign w:val="bottom"/>
          </w:tcPr>
          <w:p w14:paraId="6038CD86" w14:textId="701D998D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  <w:vAlign w:val="bottom"/>
          </w:tcPr>
          <w:p w14:paraId="5800F56A" w14:textId="31ED1A7A" w:rsidR="0BD23FF8" w:rsidRDefault="0BD23FF8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7BDE4FA1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7E6D7B07" w14:textId="108E2A62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60D79064" w14:textId="3A98BCC2" w:rsidR="2BAB8D8D" w:rsidRDefault="2BAB8D8D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2E09F9DE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5697550B" w14:textId="4F58A1CF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17274059" w14:textId="38FCA527" w:rsidR="776DAD36" w:rsidRDefault="776DAD36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53D4888C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76EDC280" w14:textId="56DC6531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1AF38AC0" w14:textId="16445778" w:rsidR="43C4063B" w:rsidRDefault="43C4063B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</w:tbl>
    <w:p w14:paraId="33EEBC79" w14:textId="71F81CD8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620ABABA" w14:textId="77777777" w:rsidR="00340160" w:rsidRDefault="00340160" w:rsidP="74439B76">
      <w:pPr>
        <w:ind w:left="360" w:hanging="360"/>
      </w:pPr>
    </w:p>
    <w:p w14:paraId="31B3FA74" w14:textId="268A94D2" w:rsidR="00340160" w:rsidRDefault="00340160" w:rsidP="74439B76">
      <w:pPr>
        <w:ind w:left="360" w:hanging="360"/>
      </w:pPr>
    </w:p>
    <w:p w14:paraId="2D7BFDED" w14:textId="08C94B70" w:rsidR="00340160" w:rsidRDefault="00340160" w:rsidP="74439B76">
      <w:pPr>
        <w:ind w:left="360" w:hanging="360"/>
      </w:pPr>
    </w:p>
    <w:p w14:paraId="2D5FAF1A" w14:textId="4ACD40C0" w:rsidR="00340160" w:rsidRDefault="00340160" w:rsidP="74439B76">
      <w:pPr>
        <w:ind w:left="360" w:hanging="360"/>
      </w:pPr>
    </w:p>
    <w:p w14:paraId="2BE442C7" w14:textId="17A38600" w:rsidR="00340160" w:rsidRPr="00372109" w:rsidRDefault="00340160" w:rsidP="00340160">
      <w:pPr>
        <w:tabs>
          <w:tab w:val="left" w:pos="6316"/>
        </w:tabs>
        <w:rPr>
          <w:color w:val="643DBB" w:themeColor="accent5" w:themeShade="BF"/>
        </w:rPr>
      </w:pPr>
      <w:r w:rsidRPr="00372109">
        <w:rPr>
          <w:color w:val="643DBB" w:themeColor="accent5" w:themeShade="BF"/>
        </w:rPr>
        <w:t xml:space="preserve">To do: </w:t>
      </w:r>
      <w:r w:rsidRPr="00372109">
        <w:rPr>
          <w:color w:val="643DBB" w:themeColor="accent5" w:themeShade="BF"/>
        </w:rPr>
        <w:t>Include a sample of emails that can be send to recipients. (see example below)</w:t>
      </w:r>
    </w:p>
    <w:p w14:paraId="3F39EA74" w14:textId="77777777" w:rsidR="00340160" w:rsidRDefault="00340160" w:rsidP="74439B76">
      <w:pPr>
        <w:ind w:left="360" w:hanging="360"/>
      </w:pPr>
    </w:p>
    <w:p w14:paraId="5C4A3971" w14:textId="77777777" w:rsidR="00340160" w:rsidRDefault="00340160" w:rsidP="74439B76">
      <w:pPr>
        <w:ind w:left="360" w:hanging="360"/>
      </w:pPr>
    </w:p>
    <w:p w14:paraId="3FD31342" w14:textId="609C03CA" w:rsidR="41C985FA" w:rsidRDefault="673CB025" w:rsidP="74439B76">
      <w:pPr>
        <w:ind w:left="360" w:hanging="360"/>
      </w:pPr>
      <w:r>
        <w:rPr>
          <w:noProof/>
        </w:rPr>
        <w:drawing>
          <wp:inline distT="0" distB="0" distL="0" distR="0" wp14:anchorId="10F29CDE" wp14:editId="09351DEA">
            <wp:extent cx="4572000" cy="3000375"/>
            <wp:effectExtent l="0" t="0" r="0" b="0"/>
            <wp:docPr id="1953517144" name="Picture 195351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4D19" w14:textId="7963B97D" w:rsidR="74439B76" w:rsidRDefault="74439B76" w:rsidP="74439B76">
      <w:pPr>
        <w:ind w:left="360" w:hanging="360"/>
        <w:rPr>
          <w:rFonts w:eastAsia="MS PGothic" w:cs="Arial"/>
        </w:rPr>
      </w:pPr>
    </w:p>
    <w:p w14:paraId="17C9639F" w14:textId="05C5B7EF" w:rsidR="74439B76" w:rsidRDefault="74439B76" w:rsidP="74439B76">
      <w:pPr>
        <w:ind w:left="360" w:hanging="360"/>
        <w:rPr>
          <w:rFonts w:eastAsia="MS PGothic" w:cs="Arial"/>
        </w:rPr>
      </w:pPr>
    </w:p>
    <w:p w14:paraId="01CE2804" w14:textId="20E4606E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7FC2B664" w14:textId="5321271A" w:rsidR="7EE29022" w:rsidRDefault="00340160" w:rsidP="41C985FA">
      <w:pPr>
        <w:rPr>
          <w:rFonts w:eastAsia="MS PGothic" w:cs="Arial"/>
          <w:szCs w:val="20"/>
        </w:rPr>
      </w:pPr>
      <w:r>
        <w:rPr>
          <w:rFonts w:eastAsia="MS PGothic" w:cs="Arial"/>
          <w:szCs w:val="20"/>
        </w:rPr>
        <w:t>&lt;Name</w:t>
      </w:r>
      <w:r w:rsidR="006216BD">
        <w:rPr>
          <w:rFonts w:eastAsia="MS PGothic" w:cs="Arial"/>
          <w:szCs w:val="20"/>
        </w:rPr>
        <w:t xml:space="preserve"> 1</w:t>
      </w:r>
      <w:r>
        <w:rPr>
          <w:rFonts w:eastAsia="MS PGothic" w:cs="Arial"/>
          <w:szCs w:val="20"/>
        </w:rPr>
        <w:t>&gt;</w:t>
      </w:r>
      <w:r w:rsidR="7EE29022" w:rsidRPr="41C985FA">
        <w:rPr>
          <w:rFonts w:eastAsia="MS PGothic" w:cs="Arial"/>
          <w:szCs w:val="20"/>
        </w:rPr>
        <w:t xml:space="preserve"> (</w:t>
      </w:r>
      <w:r w:rsidR="006216BD">
        <w:rPr>
          <w:rFonts w:eastAsia="MS PGothic" w:cs="Arial"/>
          <w:szCs w:val="20"/>
        </w:rPr>
        <w:t>MVP</w:t>
      </w:r>
      <w:r w:rsidR="7EE29022" w:rsidRPr="41C985FA">
        <w:rPr>
          <w:rFonts w:eastAsia="MS PGothic" w:cs="Arial"/>
          <w:szCs w:val="20"/>
        </w:rPr>
        <w:t>)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3"/>
        <w:gridCol w:w="6680"/>
      </w:tblGrid>
      <w:tr w:rsidR="41C985FA" w14:paraId="7B32533E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center"/>
          </w:tcPr>
          <w:p w14:paraId="708AB1F2" w14:textId="036A501D" w:rsidR="41C985FA" w:rsidRDefault="41C985FA" w:rsidP="41C985FA">
            <w:pPr>
              <w:pStyle w:val="TableText"/>
            </w:pPr>
            <w:r>
              <w:t>Entity</w:t>
            </w:r>
          </w:p>
        </w:tc>
        <w:tc>
          <w:tcPr>
            <w:tcW w:w="6680" w:type="dxa"/>
            <w:shd w:val="clear" w:color="auto" w:fill="auto"/>
            <w:vAlign w:val="center"/>
          </w:tcPr>
          <w:p w14:paraId="5C8EC9E9" w14:textId="77777777" w:rsidR="41C985FA" w:rsidRDefault="41C985FA" w:rsidP="41C985FA">
            <w:pPr>
              <w:pStyle w:val="TableText"/>
              <w:rPr>
                <w:color w:val="000000" w:themeColor="text1"/>
              </w:rPr>
            </w:pPr>
            <w:r w:rsidRPr="41C985FA">
              <w:rPr>
                <w:color w:val="000000" w:themeColor="text1"/>
              </w:rPr>
              <w:t>File</w:t>
            </w:r>
          </w:p>
        </w:tc>
      </w:tr>
      <w:tr w:rsidR="41C985FA" w14:paraId="12C98E4C" w14:textId="77777777" w:rsidTr="41C985FA">
        <w:trPr>
          <w:trHeight w:val="330"/>
        </w:trPr>
        <w:tc>
          <w:tcPr>
            <w:tcW w:w="1823" w:type="dxa"/>
            <w:shd w:val="clear" w:color="auto" w:fill="auto"/>
            <w:vAlign w:val="bottom"/>
          </w:tcPr>
          <w:p w14:paraId="5B5B2443" w14:textId="7186E269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  <w:vAlign w:val="bottom"/>
          </w:tcPr>
          <w:p w14:paraId="5CFE09E0" w14:textId="7E7BE180" w:rsidR="183979A7" w:rsidRDefault="183979A7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7C36344E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0C8C437B" w14:textId="09FB16B5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1DCA9A07" w14:textId="5EA8BA2C" w:rsidR="56C01FCF" w:rsidRDefault="56C01FCF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10E14515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27AE1D72" w14:textId="047A90FE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36CAFE24" w14:textId="00A2E6BD" w:rsidR="0646E733" w:rsidRDefault="0646E733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41C985FA" w14:paraId="43591485" w14:textId="77777777" w:rsidTr="41C985FA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124C72BC" w14:textId="77005F71" w:rsidR="41C985FA" w:rsidRDefault="41C985FA" w:rsidP="41C985FA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411D01FC" w14:textId="6D1919D1" w:rsidR="740773C0" w:rsidRDefault="740773C0" w:rsidP="41C985FA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</w:tbl>
    <w:p w14:paraId="5EF4C687" w14:textId="61FF26C8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5547BC2B" w14:textId="211FEA44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176C8122" w14:textId="02511CBF" w:rsidR="006216BD" w:rsidRDefault="006216BD" w:rsidP="006216BD">
      <w:pPr>
        <w:rPr>
          <w:rFonts w:eastAsia="MS PGothic" w:cs="Arial"/>
          <w:szCs w:val="20"/>
        </w:rPr>
      </w:pPr>
      <w:r>
        <w:rPr>
          <w:rFonts w:eastAsia="MS PGothic" w:cs="Arial"/>
          <w:szCs w:val="20"/>
        </w:rPr>
        <w:t xml:space="preserve">&lt;Name </w:t>
      </w:r>
      <w:r>
        <w:rPr>
          <w:rFonts w:eastAsia="MS PGothic" w:cs="Arial"/>
          <w:szCs w:val="20"/>
        </w:rPr>
        <w:t>2</w:t>
      </w:r>
      <w:r>
        <w:rPr>
          <w:rFonts w:eastAsia="MS PGothic" w:cs="Arial"/>
          <w:szCs w:val="20"/>
        </w:rPr>
        <w:t>&gt;</w:t>
      </w:r>
      <w:r w:rsidRPr="41C985FA">
        <w:rPr>
          <w:rFonts w:eastAsia="MS PGothic" w:cs="Arial"/>
          <w:szCs w:val="20"/>
        </w:rPr>
        <w:t xml:space="preserve"> (</w:t>
      </w:r>
      <w:r>
        <w:rPr>
          <w:rFonts w:eastAsia="MS PGothic" w:cs="Arial"/>
          <w:szCs w:val="20"/>
        </w:rPr>
        <w:t>MVP</w:t>
      </w:r>
      <w:r w:rsidRPr="41C985FA">
        <w:rPr>
          <w:rFonts w:eastAsia="MS PGothic" w:cs="Arial"/>
          <w:szCs w:val="20"/>
        </w:rPr>
        <w:t>)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3"/>
        <w:gridCol w:w="6680"/>
      </w:tblGrid>
      <w:tr w:rsidR="006216BD" w14:paraId="338861A8" w14:textId="77777777" w:rsidTr="00873A18">
        <w:trPr>
          <w:trHeight w:val="300"/>
        </w:trPr>
        <w:tc>
          <w:tcPr>
            <w:tcW w:w="1823" w:type="dxa"/>
            <w:shd w:val="clear" w:color="auto" w:fill="auto"/>
            <w:vAlign w:val="center"/>
          </w:tcPr>
          <w:p w14:paraId="38A2A89A" w14:textId="77777777" w:rsidR="006216BD" w:rsidRDefault="006216BD" w:rsidP="00873A18">
            <w:pPr>
              <w:pStyle w:val="TableText"/>
            </w:pPr>
            <w:r>
              <w:t>Entity</w:t>
            </w:r>
          </w:p>
        </w:tc>
        <w:tc>
          <w:tcPr>
            <w:tcW w:w="6680" w:type="dxa"/>
            <w:shd w:val="clear" w:color="auto" w:fill="auto"/>
            <w:vAlign w:val="center"/>
          </w:tcPr>
          <w:p w14:paraId="532AFF13" w14:textId="77777777" w:rsidR="006216BD" w:rsidRDefault="006216BD" w:rsidP="00873A18">
            <w:pPr>
              <w:pStyle w:val="TableText"/>
              <w:rPr>
                <w:color w:val="000000" w:themeColor="text1"/>
              </w:rPr>
            </w:pPr>
            <w:r w:rsidRPr="41C985FA">
              <w:rPr>
                <w:color w:val="000000" w:themeColor="text1"/>
              </w:rPr>
              <w:t>File</w:t>
            </w:r>
          </w:p>
        </w:tc>
      </w:tr>
      <w:tr w:rsidR="006216BD" w14:paraId="7AD3288C" w14:textId="77777777" w:rsidTr="00873A18">
        <w:trPr>
          <w:trHeight w:val="330"/>
        </w:trPr>
        <w:tc>
          <w:tcPr>
            <w:tcW w:w="1823" w:type="dxa"/>
            <w:shd w:val="clear" w:color="auto" w:fill="auto"/>
            <w:vAlign w:val="bottom"/>
          </w:tcPr>
          <w:p w14:paraId="12173723" w14:textId="77777777" w:rsidR="006216BD" w:rsidRDefault="006216BD" w:rsidP="00873A18">
            <w:pPr>
              <w:pStyle w:val="TableText"/>
            </w:pPr>
          </w:p>
        </w:tc>
        <w:tc>
          <w:tcPr>
            <w:tcW w:w="6680" w:type="dxa"/>
            <w:shd w:val="clear" w:color="auto" w:fill="auto"/>
            <w:vAlign w:val="bottom"/>
          </w:tcPr>
          <w:p w14:paraId="1FAAE9AC" w14:textId="77777777" w:rsidR="006216BD" w:rsidRDefault="006216BD" w:rsidP="00873A18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006216BD" w14:paraId="5F6CE019" w14:textId="77777777" w:rsidTr="00873A18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11C7847D" w14:textId="77777777" w:rsidR="006216BD" w:rsidRDefault="006216BD" w:rsidP="00873A18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2E326C2E" w14:textId="77777777" w:rsidR="006216BD" w:rsidRDefault="006216BD" w:rsidP="00873A18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006216BD" w14:paraId="6908B0C6" w14:textId="77777777" w:rsidTr="00873A18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6EDE128B" w14:textId="77777777" w:rsidR="006216BD" w:rsidRDefault="006216BD" w:rsidP="00873A18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587A5B2D" w14:textId="77777777" w:rsidR="006216BD" w:rsidRDefault="006216BD" w:rsidP="00873A18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  <w:tr w:rsidR="006216BD" w14:paraId="58AE197E" w14:textId="77777777" w:rsidTr="00873A18">
        <w:trPr>
          <w:trHeight w:val="300"/>
        </w:trPr>
        <w:tc>
          <w:tcPr>
            <w:tcW w:w="1823" w:type="dxa"/>
            <w:shd w:val="clear" w:color="auto" w:fill="auto"/>
            <w:vAlign w:val="bottom"/>
          </w:tcPr>
          <w:p w14:paraId="0D729D8F" w14:textId="77777777" w:rsidR="006216BD" w:rsidRDefault="006216BD" w:rsidP="00873A18">
            <w:pPr>
              <w:pStyle w:val="TableText"/>
            </w:pPr>
          </w:p>
        </w:tc>
        <w:tc>
          <w:tcPr>
            <w:tcW w:w="6680" w:type="dxa"/>
            <w:shd w:val="clear" w:color="auto" w:fill="auto"/>
          </w:tcPr>
          <w:p w14:paraId="01133392" w14:textId="77777777" w:rsidR="006216BD" w:rsidRDefault="006216BD" w:rsidP="00873A18">
            <w:pPr>
              <w:pStyle w:val="TableText"/>
              <w:rPr>
                <w:rFonts w:ascii="Calibri" w:eastAsia="Calibri" w:hAnsi="Calibri" w:cs="Calibri"/>
                <w:color w:val="444444"/>
                <w:sz w:val="22"/>
                <w:szCs w:val="22"/>
              </w:rPr>
            </w:pPr>
          </w:p>
        </w:tc>
      </w:tr>
    </w:tbl>
    <w:p w14:paraId="2A14CC1F" w14:textId="77777777" w:rsidR="006216BD" w:rsidRDefault="006216BD" w:rsidP="006216BD">
      <w:pPr>
        <w:ind w:left="360" w:hanging="360"/>
        <w:rPr>
          <w:rFonts w:eastAsia="MS PGothic" w:cs="Arial"/>
          <w:szCs w:val="20"/>
        </w:rPr>
      </w:pPr>
    </w:p>
    <w:p w14:paraId="14F4B704" w14:textId="78FF6D0B" w:rsidR="74439B76" w:rsidRDefault="74439B76" w:rsidP="74439B76">
      <w:pPr>
        <w:ind w:left="360" w:hanging="360"/>
        <w:rPr>
          <w:rFonts w:eastAsia="MS PGothic" w:cs="Arial"/>
        </w:rPr>
      </w:pPr>
    </w:p>
    <w:p w14:paraId="7866C97F" w14:textId="1852EF54" w:rsidR="74439B76" w:rsidRDefault="74439B76" w:rsidP="74439B76">
      <w:pPr>
        <w:ind w:left="360" w:hanging="360"/>
        <w:rPr>
          <w:rFonts w:eastAsia="MS PGothic" w:cs="Arial"/>
        </w:rPr>
      </w:pPr>
    </w:p>
    <w:p w14:paraId="5890CD42" w14:textId="1A68E550" w:rsidR="76CD0C7C" w:rsidRDefault="76CD0C7C" w:rsidP="41C985FA">
      <w:pPr>
        <w:ind w:left="360" w:hanging="360"/>
        <w:rPr>
          <w:rFonts w:eastAsia="MS PGothic" w:cs="Arial"/>
          <w:szCs w:val="20"/>
        </w:rPr>
      </w:pPr>
      <w:r w:rsidRPr="41C985FA">
        <w:rPr>
          <w:rFonts w:eastAsia="MS PGothic" w:cs="Arial"/>
          <w:szCs w:val="20"/>
          <w:highlight w:val="yellow"/>
        </w:rPr>
        <w:t>Production</w:t>
      </w:r>
    </w:p>
    <w:p w14:paraId="271C491A" w14:textId="3A08B3FE" w:rsidR="41C985FA" w:rsidRDefault="41C985FA" w:rsidP="41C985FA">
      <w:pPr>
        <w:ind w:left="360" w:hanging="360"/>
        <w:rPr>
          <w:rFonts w:eastAsia="MS PGothic" w:cs="Arial"/>
          <w:szCs w:val="20"/>
        </w:rPr>
      </w:pPr>
    </w:p>
    <w:p w14:paraId="53B3DDC1" w14:textId="15CF5431" w:rsidR="76CD0C7C" w:rsidRDefault="006216BD" w:rsidP="41C985FA">
      <w:pPr>
        <w:ind w:left="360" w:hanging="360"/>
        <w:rPr>
          <w:rFonts w:eastAsia="MS PGothic" w:cs="Arial"/>
          <w:szCs w:val="20"/>
        </w:rPr>
      </w:pPr>
      <w:r>
        <w:rPr>
          <w:rFonts w:eastAsia="MS PGothic" w:cs="Arial"/>
          <w:b/>
          <w:bCs/>
          <w:szCs w:val="20"/>
        </w:rPr>
        <w:t>Name 1</w:t>
      </w:r>
      <w:r w:rsidR="76CD0C7C" w:rsidRPr="41C985FA">
        <w:rPr>
          <w:rFonts w:eastAsia="MS PGothic" w:cs="Arial"/>
          <w:szCs w:val="20"/>
        </w:rPr>
        <w:t>:</w:t>
      </w:r>
    </w:p>
    <w:p w14:paraId="5604E8BD" w14:textId="4FF80C71" w:rsidR="0E43810A" w:rsidRDefault="0E43810A" w:rsidP="0E43810A">
      <w:pPr>
        <w:ind w:left="360" w:hanging="360"/>
        <w:rPr>
          <w:rFonts w:eastAsia="MS PGothic" w:cs="Arial"/>
          <w:szCs w:val="20"/>
        </w:rPr>
      </w:pPr>
    </w:p>
    <w:p w14:paraId="50F59E3F" w14:textId="7777A219" w:rsidR="007E5AF1" w:rsidRPr="006216BD" w:rsidRDefault="006216BD" w:rsidP="006216BD">
      <w:pPr>
        <w:pStyle w:val="ListParagraph"/>
        <w:numPr>
          <w:ilvl w:val="0"/>
          <w:numId w:val="0"/>
        </w:numPr>
        <w:ind w:left="720"/>
        <w:rPr>
          <w:rFonts w:asciiTheme="minorHAnsi" w:hAnsiTheme="minorHAnsi"/>
          <w:b/>
          <w:bCs/>
          <w:color w:val="FF5ABB" w:themeColor="accent2" w:themeTint="99"/>
          <w:szCs w:val="20"/>
        </w:rPr>
      </w:pPr>
      <w:r w:rsidRPr="006216BD">
        <w:rPr>
          <w:b/>
          <w:bCs/>
          <w:color w:val="FF5ABB" w:themeColor="accent2" w:themeTint="99"/>
          <w:szCs w:val="20"/>
        </w:rPr>
        <w:t>&lt;Pipeline&gt;</w:t>
      </w:r>
    </w:p>
    <w:p w14:paraId="2FF45024" w14:textId="3981D517" w:rsidR="005316B6" w:rsidRPr="00083618" w:rsidRDefault="005316B6" w:rsidP="0E43810A">
      <w:pPr>
        <w:pStyle w:val="ListParagraph"/>
        <w:numPr>
          <w:ilvl w:val="0"/>
          <w:numId w:val="0"/>
        </w:numPr>
        <w:ind w:firstLine="720"/>
      </w:pPr>
      <w:r w:rsidRPr="006216BD">
        <w:rPr>
          <w:color w:val="FF5ABB" w:themeColor="accent2" w:themeTint="99"/>
          <w:szCs w:val="20"/>
        </w:rPr>
        <w:t xml:space="preserve">Frequency: </w:t>
      </w:r>
      <w:r w:rsidR="006216BD">
        <w:rPr>
          <w:szCs w:val="20"/>
        </w:rPr>
        <w:tab/>
      </w:r>
      <w:r w:rsidR="006216BD">
        <w:rPr>
          <w:szCs w:val="20"/>
        </w:rPr>
        <w:tab/>
      </w:r>
      <w:r w:rsidR="006216BD">
        <w:rPr>
          <w:szCs w:val="20"/>
        </w:rPr>
        <w:tab/>
      </w:r>
      <w:r w:rsidR="006216BD">
        <w:rPr>
          <w:szCs w:val="20"/>
        </w:rPr>
        <w:tab/>
      </w:r>
    </w:p>
    <w:p w14:paraId="58017BB2" w14:textId="44D8A720" w:rsidR="005316B6" w:rsidRDefault="00067A76" w:rsidP="0C539D0D">
      <w:pPr>
        <w:ind w:firstLine="720"/>
      </w:pPr>
      <w:r w:rsidRPr="006216BD">
        <w:rPr>
          <w:color w:val="FF5ABB" w:themeColor="accent2" w:themeTint="99"/>
        </w:rPr>
        <w:t>Number of files</w:t>
      </w:r>
      <w:r w:rsidR="0E1AC416" w:rsidRPr="006216BD">
        <w:rPr>
          <w:color w:val="FF5ABB" w:themeColor="accent2" w:themeTint="99"/>
        </w:rPr>
        <w:t xml:space="preserve">: </w:t>
      </w:r>
      <w:r w:rsidR="006216BD">
        <w:tab/>
      </w:r>
      <w:r w:rsidR="006216BD">
        <w:tab/>
      </w:r>
      <w:r w:rsidR="006216BD">
        <w:tab/>
      </w:r>
    </w:p>
    <w:p w14:paraId="5A412E21" w14:textId="46905350" w:rsidR="00067A76" w:rsidRDefault="00067A76" w:rsidP="0E43810A">
      <w:pPr>
        <w:ind w:firstLine="720"/>
      </w:pPr>
      <w:r w:rsidRPr="006216BD">
        <w:rPr>
          <w:color w:val="FF5ABB" w:themeColor="accent2" w:themeTint="99"/>
        </w:rPr>
        <w:t xml:space="preserve">Format of file: </w:t>
      </w:r>
      <w:r w:rsidR="006216BD">
        <w:tab/>
      </w:r>
      <w:r w:rsidR="006216BD">
        <w:tab/>
      </w:r>
      <w:r w:rsidR="006216BD">
        <w:tab/>
      </w:r>
      <w:r w:rsidR="006216BD">
        <w:tab/>
      </w:r>
    </w:p>
    <w:p w14:paraId="7BE9C511" w14:textId="29D8F1FD" w:rsidR="00877ECA" w:rsidRDefault="00877ECA" w:rsidP="0E43810A">
      <w:pPr>
        <w:ind w:firstLine="720"/>
      </w:pPr>
      <w:r w:rsidRPr="006216BD">
        <w:rPr>
          <w:color w:val="FF5ABB" w:themeColor="accent2" w:themeTint="99"/>
        </w:rPr>
        <w:t xml:space="preserve">Spooler: </w:t>
      </w:r>
      <w:r w:rsidR="006216BD">
        <w:tab/>
      </w:r>
      <w:r w:rsidR="006216BD">
        <w:tab/>
      </w:r>
      <w:r w:rsidR="006216BD">
        <w:tab/>
      </w:r>
      <w:r w:rsidR="006216BD">
        <w:tab/>
      </w:r>
    </w:p>
    <w:p w14:paraId="477C3852" w14:textId="02C84D28" w:rsidR="001E3E79" w:rsidRDefault="00877ECA" w:rsidP="0E43810A">
      <w:pPr>
        <w:ind w:firstLine="720"/>
      </w:pPr>
      <w:r w:rsidRPr="006216BD">
        <w:rPr>
          <w:color w:val="FF5ABB" w:themeColor="accent2" w:themeTint="99"/>
        </w:rPr>
        <w:t>Spooler CRON</w:t>
      </w:r>
      <w:r w:rsidR="243C9859" w:rsidRPr="006216BD">
        <w:rPr>
          <w:color w:val="FF5ABB" w:themeColor="accent2" w:themeTint="99"/>
        </w:rPr>
        <w:t xml:space="preserve"> (UTC)</w:t>
      </w:r>
      <w:r w:rsidRPr="006216BD">
        <w:rPr>
          <w:color w:val="FF5ABB" w:themeColor="accent2" w:themeTint="99"/>
        </w:rPr>
        <w:t xml:space="preserve">: </w:t>
      </w:r>
      <w:r w:rsidR="006216BD">
        <w:tab/>
      </w:r>
      <w:r w:rsidR="006216BD">
        <w:tab/>
      </w:r>
      <w:r w:rsidR="006216BD">
        <w:tab/>
      </w:r>
    </w:p>
    <w:p w14:paraId="5F728B6C" w14:textId="4DDD9472" w:rsidR="16999562" w:rsidRDefault="16999562" w:rsidP="0E43810A">
      <w:pPr>
        <w:ind w:firstLine="720"/>
        <w:rPr>
          <w:rFonts w:eastAsia="MS PGothic" w:cs="Arial"/>
          <w:szCs w:val="20"/>
        </w:rPr>
      </w:pPr>
    </w:p>
    <w:p w14:paraId="4894BF8B" w14:textId="77777777" w:rsidR="006216BD" w:rsidRDefault="006216BD" w:rsidP="0E43810A">
      <w:pPr>
        <w:ind w:firstLine="720"/>
        <w:rPr>
          <w:rFonts w:eastAsia="MS PGothic" w:cs="Arial"/>
          <w:szCs w:val="20"/>
        </w:rPr>
      </w:pPr>
    </w:p>
    <w:p w14:paraId="42871DFA" w14:textId="7D626D66" w:rsidR="006216BD" w:rsidRDefault="006216BD" w:rsidP="006216BD">
      <w:pPr>
        <w:pStyle w:val="ListParagraph"/>
        <w:numPr>
          <w:ilvl w:val="0"/>
          <w:numId w:val="0"/>
        </w:numPr>
        <w:ind w:left="720"/>
        <w:rPr>
          <w:szCs w:val="20"/>
        </w:rPr>
      </w:pPr>
      <w:r>
        <w:rPr>
          <w:szCs w:val="20"/>
        </w:rPr>
        <w:t>For example:</w:t>
      </w:r>
    </w:p>
    <w:p w14:paraId="18C4080D" w14:textId="0D850114" w:rsidR="16999562" w:rsidRPr="00372109" w:rsidRDefault="6BFE498B" w:rsidP="006216BD">
      <w:pPr>
        <w:pStyle w:val="ListParagraph"/>
        <w:numPr>
          <w:ilvl w:val="0"/>
          <w:numId w:val="0"/>
        </w:numPr>
        <w:ind w:left="1440"/>
        <w:rPr>
          <w:rFonts w:asciiTheme="minorHAnsi" w:hAnsiTheme="minorHAnsi"/>
          <w:color w:val="A6A6A6" w:themeColor="background1" w:themeShade="A6"/>
          <w:szCs w:val="20"/>
        </w:rPr>
      </w:pPr>
      <w:r w:rsidRPr="00372109">
        <w:rPr>
          <w:color w:val="A6A6A6" w:themeColor="background1" w:themeShade="A6"/>
          <w:szCs w:val="20"/>
        </w:rPr>
        <w:t>History</w:t>
      </w:r>
    </w:p>
    <w:p w14:paraId="463431A9" w14:textId="5CB74FD0" w:rsidR="16999562" w:rsidRPr="00372109" w:rsidRDefault="6BFE498B" w:rsidP="006216BD">
      <w:pPr>
        <w:pStyle w:val="ListParagraph"/>
        <w:numPr>
          <w:ilvl w:val="0"/>
          <w:numId w:val="0"/>
        </w:numPr>
        <w:ind w:left="720" w:firstLine="720"/>
        <w:rPr>
          <w:color w:val="A6A6A6" w:themeColor="background1" w:themeShade="A6"/>
        </w:rPr>
      </w:pPr>
      <w:r w:rsidRPr="00372109">
        <w:rPr>
          <w:color w:val="A6A6A6" w:themeColor="background1" w:themeShade="A6"/>
          <w:szCs w:val="20"/>
        </w:rPr>
        <w:t>Frequency: Weekly</w:t>
      </w:r>
    </w:p>
    <w:p w14:paraId="019E710B" w14:textId="17E95089" w:rsidR="16999562" w:rsidRPr="00372109" w:rsidRDefault="6BFE498B" w:rsidP="006216BD">
      <w:pPr>
        <w:ind w:left="720" w:firstLine="720"/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 xml:space="preserve">Number of files: 2 .txt files (institutional and professional) we will receive </w:t>
      </w:r>
      <w:r w:rsidR="424A5570" w:rsidRPr="00372109">
        <w:rPr>
          <w:color w:val="A6A6A6" w:themeColor="background1" w:themeShade="A6"/>
        </w:rPr>
        <w:t>daily</w:t>
      </w:r>
      <w:r w:rsidRPr="00372109">
        <w:rPr>
          <w:color w:val="A6A6A6" w:themeColor="background1" w:themeShade="A6"/>
        </w:rPr>
        <w:t xml:space="preserve">, </w:t>
      </w:r>
      <w:r w:rsidR="7DC30BFC" w:rsidRPr="00372109">
        <w:rPr>
          <w:color w:val="A6A6A6" w:themeColor="background1" w:themeShade="A6"/>
        </w:rPr>
        <w:t>Monday-Sunday at 2 AM ET</w:t>
      </w:r>
    </w:p>
    <w:p w14:paraId="07F1CFBB" w14:textId="4B1B45E4" w:rsidR="16999562" w:rsidRPr="00372109" w:rsidRDefault="6BFE498B" w:rsidP="006216BD">
      <w:pPr>
        <w:ind w:left="720" w:firstLine="720"/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color w:val="A6A6A6" w:themeColor="background1" w:themeShade="A6"/>
        </w:rPr>
        <w:t xml:space="preserve">Format of file: </w:t>
      </w:r>
      <w:proofErr w:type="spellStart"/>
      <w:r w:rsidR="5F0875B3" w:rsidRPr="00372109">
        <w:rPr>
          <w:color w:val="A6A6A6" w:themeColor="background1" w:themeShade="A6"/>
          <w:szCs w:val="20"/>
        </w:rPr>
        <w:t>bcnca_history</w:t>
      </w:r>
      <w:proofErr w:type="spellEnd"/>
      <w:r w:rsidR="5F0875B3" w:rsidRPr="00372109">
        <w:rPr>
          <w:color w:val="A6A6A6" w:themeColor="background1" w:themeShade="A6"/>
          <w:szCs w:val="20"/>
        </w:rPr>
        <w:t>.*.</w:t>
      </w:r>
      <w:proofErr w:type="spellStart"/>
      <w:r w:rsidR="5F0875B3" w:rsidRPr="00372109">
        <w:rPr>
          <w:color w:val="A6A6A6" w:themeColor="background1" w:themeShade="A6"/>
          <w:szCs w:val="20"/>
        </w:rPr>
        <w:t>txt.pgp</w:t>
      </w:r>
      <w:proofErr w:type="spellEnd"/>
    </w:p>
    <w:p w14:paraId="3A55FE9F" w14:textId="1A3811A6" w:rsidR="16999562" w:rsidRPr="00372109" w:rsidRDefault="6BFE498B" w:rsidP="006216BD">
      <w:pPr>
        <w:ind w:left="720" w:firstLine="720"/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 xml:space="preserve">Spooler: </w:t>
      </w:r>
      <w:proofErr w:type="spellStart"/>
      <w:r w:rsidR="7A6DD6B2" w:rsidRPr="00372109">
        <w:rPr>
          <w:color w:val="A6A6A6" w:themeColor="background1" w:themeShade="A6"/>
        </w:rPr>
        <w:t>bcbsnc</w:t>
      </w:r>
      <w:proofErr w:type="spellEnd"/>
      <w:r w:rsidR="7A6DD6B2" w:rsidRPr="00372109">
        <w:rPr>
          <w:color w:val="A6A6A6" w:themeColor="background1" w:themeShade="A6"/>
        </w:rPr>
        <w:t>-</w:t>
      </w:r>
      <w:proofErr w:type="spellStart"/>
      <w:r w:rsidR="7A6DD6B2" w:rsidRPr="00372109">
        <w:rPr>
          <w:color w:val="A6A6A6" w:themeColor="background1" w:themeShade="A6"/>
        </w:rPr>
        <w:t>amisys</w:t>
      </w:r>
      <w:proofErr w:type="spellEnd"/>
      <w:r w:rsidR="7A6DD6B2" w:rsidRPr="00372109">
        <w:rPr>
          <w:color w:val="A6A6A6" w:themeColor="background1" w:themeShade="A6"/>
        </w:rPr>
        <w:t>-history</w:t>
      </w:r>
    </w:p>
    <w:p w14:paraId="11C7EB05" w14:textId="0D065C17" w:rsidR="16999562" w:rsidRPr="00372109" w:rsidRDefault="6BFE498B" w:rsidP="006216BD">
      <w:pPr>
        <w:ind w:left="720" w:firstLine="720"/>
        <w:rPr>
          <w:rFonts w:ascii="Poppins" w:eastAsia="Poppins" w:hAnsi="Poppins" w:cs="Poppins"/>
          <w:color w:val="A6A6A6" w:themeColor="background1" w:themeShade="A6"/>
          <w:sz w:val="21"/>
          <w:szCs w:val="21"/>
        </w:rPr>
      </w:pPr>
      <w:r w:rsidRPr="00372109">
        <w:rPr>
          <w:color w:val="A6A6A6" w:themeColor="background1" w:themeShade="A6"/>
        </w:rPr>
        <w:t xml:space="preserve">Spooler CRON (UTC): </w:t>
      </w:r>
      <w:r w:rsidR="3CBDE7D9" w:rsidRPr="00372109">
        <w:rPr>
          <w:color w:val="A6A6A6" w:themeColor="background1" w:themeShade="A6"/>
        </w:rPr>
        <w:t>2/15 * * * *</w:t>
      </w:r>
    </w:p>
    <w:p w14:paraId="37CFC5F1" w14:textId="4009F895" w:rsidR="41C985FA" w:rsidRDefault="41C985FA" w:rsidP="41C985FA">
      <w:pPr>
        <w:ind w:firstLine="720"/>
        <w:rPr>
          <w:rFonts w:eastAsia="MS PGothic" w:cs="Arial"/>
          <w:szCs w:val="20"/>
        </w:rPr>
      </w:pPr>
    </w:p>
    <w:p w14:paraId="49A39689" w14:textId="25663410" w:rsidR="41C985FA" w:rsidRDefault="41C985FA" w:rsidP="41C985FA">
      <w:pPr>
        <w:ind w:firstLine="720"/>
        <w:rPr>
          <w:rFonts w:eastAsia="MS PGothic" w:cs="Arial"/>
          <w:szCs w:val="20"/>
        </w:rPr>
      </w:pPr>
    </w:p>
    <w:p w14:paraId="01DE8E25" w14:textId="54831AC9" w:rsidR="41C985FA" w:rsidRDefault="41C985FA" w:rsidP="41C985FA">
      <w:pPr>
        <w:ind w:firstLine="720"/>
        <w:rPr>
          <w:rFonts w:eastAsia="MS PGothic" w:cs="Arial"/>
          <w:szCs w:val="20"/>
        </w:rPr>
      </w:pPr>
    </w:p>
    <w:p w14:paraId="12130242" w14:textId="3B8726EF" w:rsidR="41C985FA" w:rsidRDefault="41C985FA" w:rsidP="41C985FA">
      <w:pPr>
        <w:ind w:firstLine="720"/>
        <w:rPr>
          <w:rFonts w:eastAsia="MS PGothic" w:cs="Arial"/>
          <w:szCs w:val="20"/>
        </w:rPr>
      </w:pPr>
    </w:p>
    <w:p w14:paraId="5EE83A8D" w14:textId="3709EF33" w:rsidR="41C985FA" w:rsidRDefault="41C985FA" w:rsidP="41C985FA">
      <w:pPr>
        <w:ind w:firstLine="720"/>
        <w:rPr>
          <w:rFonts w:eastAsia="MS PGothic" w:cs="Arial"/>
          <w:szCs w:val="20"/>
        </w:rPr>
      </w:pPr>
    </w:p>
    <w:p w14:paraId="019D9930" w14:textId="08C6A0D5" w:rsidR="20A4B734" w:rsidRDefault="006216BD" w:rsidP="41C985FA">
      <w:pPr>
        <w:rPr>
          <w:rFonts w:eastAsia="MS PGothic" w:cs="Arial"/>
          <w:szCs w:val="20"/>
        </w:rPr>
      </w:pPr>
      <w:r>
        <w:rPr>
          <w:rFonts w:eastAsia="MS PGothic" w:cs="Arial"/>
          <w:szCs w:val="20"/>
          <w:highlight w:val="yellow"/>
        </w:rPr>
        <w:t>MVP</w:t>
      </w:r>
      <w:r w:rsidR="20A4B734" w:rsidRPr="41C985FA">
        <w:rPr>
          <w:rFonts w:eastAsia="MS PGothic" w:cs="Arial"/>
          <w:szCs w:val="20"/>
        </w:rPr>
        <w:t>:</w:t>
      </w:r>
    </w:p>
    <w:p w14:paraId="439C21B3" w14:textId="1DF35170" w:rsidR="41C985FA" w:rsidRDefault="41C985FA" w:rsidP="41C985FA">
      <w:pPr>
        <w:rPr>
          <w:rFonts w:eastAsia="MS PGothic" w:cs="Arial"/>
          <w:szCs w:val="20"/>
        </w:rPr>
      </w:pPr>
    </w:p>
    <w:p w14:paraId="22CBDB07" w14:textId="77777777" w:rsidR="006216BD" w:rsidRDefault="006216BD" w:rsidP="006216BD">
      <w:pPr>
        <w:ind w:left="360" w:hanging="360"/>
        <w:rPr>
          <w:rFonts w:eastAsia="MS PGothic" w:cs="Arial"/>
          <w:szCs w:val="20"/>
        </w:rPr>
      </w:pPr>
      <w:r>
        <w:rPr>
          <w:rFonts w:eastAsia="MS PGothic" w:cs="Arial"/>
          <w:b/>
          <w:bCs/>
          <w:szCs w:val="20"/>
        </w:rPr>
        <w:t>Name 1</w:t>
      </w:r>
      <w:r w:rsidRPr="41C985FA">
        <w:rPr>
          <w:rFonts w:eastAsia="MS PGothic" w:cs="Arial"/>
          <w:szCs w:val="20"/>
        </w:rPr>
        <w:t>:</w:t>
      </w:r>
    </w:p>
    <w:p w14:paraId="019E58B0" w14:textId="77777777" w:rsidR="006216BD" w:rsidRDefault="006216BD" w:rsidP="006216BD">
      <w:pPr>
        <w:ind w:left="360" w:hanging="360"/>
        <w:rPr>
          <w:rFonts w:eastAsia="MS PGothic" w:cs="Arial"/>
          <w:szCs w:val="20"/>
        </w:rPr>
      </w:pPr>
    </w:p>
    <w:p w14:paraId="32BD13CE" w14:textId="77777777" w:rsidR="006216BD" w:rsidRPr="006216BD" w:rsidRDefault="006216BD" w:rsidP="006216BD">
      <w:pPr>
        <w:pStyle w:val="ListParagraph"/>
        <w:numPr>
          <w:ilvl w:val="0"/>
          <w:numId w:val="0"/>
        </w:numPr>
        <w:ind w:left="720"/>
        <w:rPr>
          <w:rFonts w:asciiTheme="minorHAnsi" w:hAnsiTheme="minorHAnsi"/>
          <w:b/>
          <w:bCs/>
          <w:color w:val="FF5ABB" w:themeColor="accent2" w:themeTint="99"/>
          <w:szCs w:val="20"/>
        </w:rPr>
      </w:pPr>
      <w:r w:rsidRPr="006216BD">
        <w:rPr>
          <w:b/>
          <w:bCs/>
          <w:color w:val="FF5ABB" w:themeColor="accent2" w:themeTint="99"/>
          <w:szCs w:val="20"/>
        </w:rPr>
        <w:t>&lt;Pipeline&gt;</w:t>
      </w:r>
    </w:p>
    <w:p w14:paraId="1AADA4B3" w14:textId="77777777" w:rsidR="006216BD" w:rsidRPr="00083618" w:rsidRDefault="006216BD" w:rsidP="006216BD">
      <w:pPr>
        <w:pStyle w:val="ListParagraph"/>
        <w:numPr>
          <w:ilvl w:val="0"/>
          <w:numId w:val="0"/>
        </w:numPr>
        <w:ind w:firstLine="720"/>
      </w:pPr>
      <w:r w:rsidRPr="006216BD">
        <w:rPr>
          <w:color w:val="FF5ABB" w:themeColor="accent2" w:themeTint="99"/>
          <w:szCs w:val="20"/>
        </w:rPr>
        <w:t xml:space="preserve">Frequency: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</w:p>
    <w:p w14:paraId="1294245C" w14:textId="77777777" w:rsidR="006216BD" w:rsidRDefault="006216BD" w:rsidP="006216BD">
      <w:pPr>
        <w:ind w:firstLine="720"/>
      </w:pPr>
      <w:r w:rsidRPr="006216BD">
        <w:rPr>
          <w:color w:val="FF5ABB" w:themeColor="accent2" w:themeTint="99"/>
        </w:rPr>
        <w:t xml:space="preserve">Number of files: </w:t>
      </w:r>
      <w:r>
        <w:tab/>
      </w:r>
      <w:r>
        <w:tab/>
      </w:r>
      <w:r>
        <w:tab/>
      </w:r>
    </w:p>
    <w:p w14:paraId="58439787" w14:textId="77777777" w:rsidR="006216BD" w:rsidRDefault="006216BD" w:rsidP="006216BD">
      <w:pPr>
        <w:ind w:firstLine="720"/>
      </w:pPr>
      <w:r w:rsidRPr="006216BD">
        <w:rPr>
          <w:color w:val="FF5ABB" w:themeColor="accent2" w:themeTint="99"/>
        </w:rPr>
        <w:t xml:space="preserve">Format of file: </w:t>
      </w:r>
      <w:r>
        <w:tab/>
      </w:r>
      <w:r>
        <w:tab/>
      </w:r>
      <w:r>
        <w:tab/>
      </w:r>
      <w:r>
        <w:tab/>
      </w:r>
    </w:p>
    <w:p w14:paraId="3418FDC8" w14:textId="77777777" w:rsidR="006216BD" w:rsidRDefault="006216BD" w:rsidP="006216BD">
      <w:pPr>
        <w:ind w:firstLine="720"/>
      </w:pPr>
      <w:r w:rsidRPr="006216BD">
        <w:rPr>
          <w:color w:val="FF5ABB" w:themeColor="accent2" w:themeTint="99"/>
        </w:rPr>
        <w:t xml:space="preserve">Spooler: </w:t>
      </w:r>
      <w:r>
        <w:tab/>
      </w:r>
      <w:r>
        <w:tab/>
      </w:r>
      <w:r>
        <w:tab/>
      </w:r>
      <w:r>
        <w:tab/>
      </w:r>
    </w:p>
    <w:p w14:paraId="3DCCBAD2" w14:textId="77777777" w:rsidR="006216BD" w:rsidRDefault="006216BD" w:rsidP="006216BD">
      <w:pPr>
        <w:ind w:firstLine="720"/>
      </w:pPr>
      <w:r w:rsidRPr="006216BD">
        <w:rPr>
          <w:color w:val="FF5ABB" w:themeColor="accent2" w:themeTint="99"/>
        </w:rPr>
        <w:t xml:space="preserve">Spooler CRON (UTC): </w:t>
      </w:r>
      <w:r>
        <w:tab/>
      </w:r>
      <w:r>
        <w:tab/>
      </w:r>
      <w:r>
        <w:tab/>
      </w:r>
    </w:p>
    <w:p w14:paraId="05F9976A" w14:textId="47377280" w:rsidR="41C985FA" w:rsidRDefault="41C985FA" w:rsidP="41C985FA">
      <w:pPr>
        <w:rPr>
          <w:rFonts w:eastAsia="MS PGothic" w:cs="Arial"/>
          <w:szCs w:val="20"/>
        </w:rPr>
      </w:pPr>
    </w:p>
    <w:p w14:paraId="42607171" w14:textId="7227E9F8" w:rsidR="16999562" w:rsidRDefault="16999562" w:rsidP="0E43810A">
      <w:pPr>
        <w:rPr>
          <w:rFonts w:eastAsia="MS PGothic" w:cs="Arial"/>
          <w:szCs w:val="20"/>
        </w:rPr>
      </w:pPr>
    </w:p>
    <w:p w14:paraId="0047CD94" w14:textId="5DA64B41" w:rsidR="006216BD" w:rsidRDefault="006216BD" w:rsidP="0E43810A">
      <w:pPr>
        <w:rPr>
          <w:rFonts w:eastAsia="MS PGothic" w:cs="Arial"/>
          <w:szCs w:val="20"/>
        </w:rPr>
      </w:pPr>
    </w:p>
    <w:p w14:paraId="4FA1E810" w14:textId="115081CF" w:rsidR="006216BD" w:rsidRDefault="006216BD" w:rsidP="0E43810A">
      <w:pPr>
        <w:rPr>
          <w:rFonts w:eastAsia="MS PGothic" w:cs="Arial"/>
          <w:szCs w:val="20"/>
        </w:rPr>
      </w:pPr>
    </w:p>
    <w:p w14:paraId="5890AD6D" w14:textId="77777777" w:rsidR="006216BD" w:rsidRDefault="006216BD" w:rsidP="0E43810A">
      <w:pPr>
        <w:rPr>
          <w:rFonts w:eastAsia="MS PGothic" w:cs="Arial"/>
          <w:szCs w:val="20"/>
        </w:rPr>
      </w:pPr>
    </w:p>
    <w:p w14:paraId="24B6D47B" w14:textId="77777777" w:rsidR="006216BD" w:rsidRDefault="006216BD" w:rsidP="41C985FA">
      <w:pPr>
        <w:rPr>
          <w:rStyle w:val="normaltextrun"/>
          <w:rFonts w:cs="Arial"/>
          <w:color w:val="000000"/>
          <w:shd w:val="clear" w:color="auto" w:fill="FFFFFF"/>
        </w:rPr>
      </w:pPr>
    </w:p>
    <w:p w14:paraId="6C93A638" w14:textId="378D15E8" w:rsidR="006216BD" w:rsidRPr="00372109" w:rsidRDefault="006216BD" w:rsidP="006216BD">
      <w:pPr>
        <w:tabs>
          <w:tab w:val="left" w:pos="6316"/>
        </w:tabs>
        <w:rPr>
          <w:color w:val="643DBB" w:themeColor="accent5" w:themeShade="BF"/>
        </w:rPr>
      </w:pPr>
      <w:r w:rsidRPr="00372109">
        <w:rPr>
          <w:color w:val="643DBB" w:themeColor="accent5" w:themeShade="BF"/>
        </w:rPr>
        <w:t xml:space="preserve">To do: Include </w:t>
      </w:r>
      <w:r w:rsidRPr="00372109">
        <w:rPr>
          <w:color w:val="643DBB" w:themeColor="accent5" w:themeShade="BF"/>
        </w:rPr>
        <w:t>some snapshots</w:t>
      </w:r>
      <w:r w:rsidRPr="00372109">
        <w:rPr>
          <w:color w:val="643DBB" w:themeColor="accent5" w:themeShade="BF"/>
        </w:rPr>
        <w:t xml:space="preserve"> of </w:t>
      </w:r>
      <w:r w:rsidRPr="00372109">
        <w:rPr>
          <w:color w:val="643DBB" w:themeColor="accent5" w:themeShade="BF"/>
        </w:rPr>
        <w:t>tools</w:t>
      </w:r>
      <w:r w:rsidRPr="00372109">
        <w:rPr>
          <w:color w:val="643DBB" w:themeColor="accent5" w:themeShade="BF"/>
        </w:rPr>
        <w:t xml:space="preserve"> that can be </w:t>
      </w:r>
      <w:r w:rsidRPr="00372109">
        <w:rPr>
          <w:color w:val="643DBB" w:themeColor="accent5" w:themeShade="BF"/>
        </w:rPr>
        <w:t>used for this. (see examples below)</w:t>
      </w:r>
    </w:p>
    <w:p w14:paraId="775CA3B5" w14:textId="77777777" w:rsidR="006216BD" w:rsidRDefault="006216BD" w:rsidP="006216BD">
      <w:pPr>
        <w:ind w:left="360" w:hanging="360"/>
      </w:pPr>
    </w:p>
    <w:p w14:paraId="38015037" w14:textId="77777777" w:rsidR="006216BD" w:rsidRDefault="006216BD" w:rsidP="006216BD">
      <w:pPr>
        <w:ind w:left="360" w:hanging="360"/>
      </w:pPr>
    </w:p>
    <w:p w14:paraId="12FF70B6" w14:textId="77777777" w:rsidR="006216BD" w:rsidRDefault="006216BD" w:rsidP="41C985FA">
      <w:pPr>
        <w:rPr>
          <w:rStyle w:val="normaltextrun"/>
          <w:rFonts w:cs="Arial"/>
          <w:color w:val="000000"/>
          <w:shd w:val="clear" w:color="auto" w:fill="FFFFFF"/>
        </w:rPr>
      </w:pPr>
    </w:p>
    <w:p w14:paraId="0A47023B" w14:textId="15024435" w:rsidR="00DF7B8D" w:rsidRPr="00372109" w:rsidRDefault="00DF7B8D" w:rsidP="41C985FA">
      <w:pPr>
        <w:rPr>
          <w:rStyle w:val="normaltextrun"/>
          <w:rFonts w:cs="Arial"/>
          <w:color w:val="A6A6A6" w:themeColor="background1" w:themeShade="A6"/>
          <w:shd w:val="clear" w:color="auto" w:fill="FFFFFF"/>
        </w:rPr>
      </w:pPr>
      <w:r w:rsidRPr="00372109">
        <w:rPr>
          <w:rStyle w:val="normaltextrun"/>
          <w:rFonts w:cs="Arial"/>
          <w:color w:val="A6A6A6" w:themeColor="background1" w:themeShade="A6"/>
          <w:shd w:val="clear" w:color="auto" w:fill="FFFFFF"/>
        </w:rPr>
        <w:t>Function Access: Hamburger &gt; Site Administration &gt; File Sources</w:t>
      </w:r>
    </w:p>
    <w:p w14:paraId="316C59B2" w14:textId="15941DA1" w:rsidR="41C985FA" w:rsidRPr="00372109" w:rsidRDefault="41C985FA" w:rsidP="41C985FA">
      <w:pPr>
        <w:rPr>
          <w:rStyle w:val="normaltextrun"/>
          <w:rFonts w:eastAsia="MS PGothic" w:cs="Arial"/>
          <w:color w:val="A6A6A6" w:themeColor="background1" w:themeShade="A6"/>
          <w:szCs w:val="20"/>
        </w:rPr>
      </w:pPr>
    </w:p>
    <w:p w14:paraId="7892033F" w14:textId="010F876A" w:rsidR="1343CDA7" w:rsidRPr="00372109" w:rsidRDefault="1343CDA7" w:rsidP="41C985FA">
      <w:pPr>
        <w:rPr>
          <w:rStyle w:val="normaltextrun"/>
          <w:rFonts w:eastAsia="MS PGothic" w:cs="Arial"/>
          <w:color w:val="A6A6A6" w:themeColor="background1" w:themeShade="A6"/>
          <w:szCs w:val="20"/>
        </w:rPr>
      </w:pPr>
      <w:r w:rsidRPr="00372109">
        <w:rPr>
          <w:rStyle w:val="normaltextrun"/>
          <w:rFonts w:eastAsia="MS PGothic" w:cs="Arial"/>
          <w:b/>
          <w:bCs/>
          <w:color w:val="A6A6A6" w:themeColor="background1" w:themeShade="A6"/>
          <w:szCs w:val="20"/>
        </w:rPr>
        <w:t>Production</w:t>
      </w:r>
      <w:r w:rsidRPr="00372109">
        <w:rPr>
          <w:rStyle w:val="normaltextrun"/>
          <w:rFonts w:eastAsia="MS PGothic" w:cs="Arial"/>
          <w:color w:val="A6A6A6" w:themeColor="background1" w:themeShade="A6"/>
          <w:szCs w:val="20"/>
        </w:rPr>
        <w:t>:</w:t>
      </w:r>
    </w:p>
    <w:p w14:paraId="74687670" w14:textId="0FB63668" w:rsidR="15B4684D" w:rsidRPr="00372109" w:rsidRDefault="00DF7B8D" w:rsidP="0E43810A">
      <w:pPr>
        <w:rPr>
          <w:rStyle w:val="eop"/>
          <w:rFonts w:cs="Arial"/>
          <w:color w:val="A6A6A6" w:themeColor="background1" w:themeShade="A6"/>
          <w:shd w:val="clear" w:color="auto" w:fill="FFFFFF"/>
        </w:rPr>
      </w:pPr>
      <w:r w:rsidRPr="00372109">
        <w:rPr>
          <w:rStyle w:val="eop"/>
          <w:rFonts w:cs="Arial"/>
          <w:color w:val="A6A6A6" w:themeColor="background1" w:themeShade="A6"/>
          <w:shd w:val="clear" w:color="auto" w:fill="FFFFFF"/>
        </w:rPr>
        <w:t> </w:t>
      </w:r>
    </w:p>
    <w:p w14:paraId="57764FF3" w14:textId="3834831A" w:rsidR="34EA49FC" w:rsidRPr="00372109" w:rsidRDefault="49D3B139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noProof/>
          <w:color w:val="A6A6A6" w:themeColor="background1" w:themeShade="A6"/>
        </w:rPr>
        <w:drawing>
          <wp:inline distT="0" distB="0" distL="0" distR="0" wp14:anchorId="03EBB7D1" wp14:editId="0720B028">
            <wp:extent cx="9036424" cy="1600200"/>
            <wp:effectExtent l="0" t="0" r="0" b="0"/>
            <wp:docPr id="1175665420" name="Picture 117566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4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8A62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 w:val="16"/>
          <w:szCs w:val="16"/>
        </w:rPr>
      </w:pPr>
    </w:p>
    <w:p w14:paraId="0C0D4956" w14:textId="1EF60B6A" w:rsidR="41C985FA" w:rsidRPr="00372109" w:rsidRDefault="41C985FA" w:rsidP="41C985FA">
      <w:pPr>
        <w:rPr>
          <w:rFonts w:eastAsia="MS PGothic" w:cs="Arial"/>
          <w:color w:val="A6A6A6" w:themeColor="background1" w:themeShade="A6"/>
          <w:sz w:val="16"/>
          <w:szCs w:val="16"/>
        </w:rPr>
      </w:pPr>
    </w:p>
    <w:p w14:paraId="030F25C4" w14:textId="6F4C3BF2" w:rsidR="41C985FA" w:rsidRPr="00372109" w:rsidRDefault="41C985FA" w:rsidP="41C985FA">
      <w:pPr>
        <w:rPr>
          <w:rFonts w:eastAsia="MS PGothic" w:cs="Arial"/>
          <w:color w:val="A6A6A6" w:themeColor="background1" w:themeShade="A6"/>
          <w:sz w:val="16"/>
          <w:szCs w:val="16"/>
        </w:rPr>
      </w:pPr>
    </w:p>
    <w:p w14:paraId="261EAE24" w14:textId="6293316C" w:rsidR="41C985FA" w:rsidRPr="00372109" w:rsidRDefault="41C985FA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1DCDA6A5" w14:textId="1EAE1476" w:rsidR="0351A298" w:rsidRPr="00372109" w:rsidRDefault="0351A298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 w:val="16"/>
          <w:szCs w:val="16"/>
        </w:rPr>
        <w:t>QC</w:t>
      </w:r>
      <w:r w:rsidRPr="00372109">
        <w:rPr>
          <w:rFonts w:eastAsia="MS PGothic" w:cs="Arial"/>
          <w:color w:val="A6A6A6" w:themeColor="background1" w:themeShade="A6"/>
          <w:sz w:val="16"/>
          <w:szCs w:val="16"/>
        </w:rPr>
        <w:t>:</w:t>
      </w:r>
    </w:p>
    <w:p w14:paraId="0C93D167" w14:textId="75505E93" w:rsidR="462A615C" w:rsidRPr="00372109" w:rsidRDefault="462A615C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noProof/>
          <w:color w:val="A6A6A6" w:themeColor="background1" w:themeShade="A6"/>
        </w:rPr>
        <w:drawing>
          <wp:inline distT="0" distB="0" distL="0" distR="0" wp14:anchorId="341289A0" wp14:editId="2201BBB6">
            <wp:extent cx="9077325" cy="1418332"/>
            <wp:effectExtent l="0" t="0" r="0" b="0"/>
            <wp:docPr id="1835255790" name="Picture 183525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14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B08" w14:textId="77777777" w:rsidR="006216BD" w:rsidRPr="00372109" w:rsidRDefault="006216BD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2BEA9A70" w14:textId="5317F7DD" w:rsidR="41C985FA" w:rsidRPr="00372109" w:rsidRDefault="41C985FA" w:rsidP="41C985FA">
      <w:pPr>
        <w:rPr>
          <w:rFonts w:eastAsia="MS PGothic" w:cs="Arial"/>
          <w:color w:val="A6A6A6" w:themeColor="background1" w:themeShade="A6"/>
          <w:sz w:val="16"/>
          <w:szCs w:val="16"/>
        </w:rPr>
      </w:pPr>
    </w:p>
    <w:p w14:paraId="18F0C33B" w14:textId="3D69D12D" w:rsidR="008C49A5" w:rsidRPr="00372109" w:rsidRDefault="008C49A5" w:rsidP="0E43810A">
      <w:pPr>
        <w:rPr>
          <w:rFonts w:eastAsia="MS PGothic" w:cs="Arial"/>
          <w:color w:val="A6A6A6" w:themeColor="background1" w:themeShade="A6"/>
        </w:rPr>
      </w:pPr>
      <w:r w:rsidRPr="00372109">
        <w:rPr>
          <w:rFonts w:eastAsia="MS PGothic" w:cs="Arial"/>
          <w:color w:val="A6A6A6" w:themeColor="background1" w:themeShade="A6"/>
          <w:sz w:val="16"/>
          <w:szCs w:val="16"/>
        </w:rPr>
        <w:t xml:space="preserve">Credentials for the </w:t>
      </w:r>
      <w:r w:rsidR="3638A481" w:rsidRPr="00372109">
        <w:rPr>
          <w:rFonts w:eastAsia="MS PGothic" w:cs="Arial"/>
          <w:color w:val="A6A6A6" w:themeColor="background1" w:themeShade="A6"/>
          <w:sz w:val="16"/>
          <w:szCs w:val="16"/>
        </w:rPr>
        <w:t xml:space="preserve">Oscar </w:t>
      </w:r>
      <w:r w:rsidRPr="00372109">
        <w:rPr>
          <w:rFonts w:eastAsia="MS PGothic" w:cs="Arial"/>
          <w:color w:val="A6A6A6" w:themeColor="background1" w:themeShade="A6"/>
          <w:sz w:val="16"/>
          <w:szCs w:val="16"/>
        </w:rPr>
        <w:t xml:space="preserve">transfer1 account are below </w:t>
      </w:r>
    </w:p>
    <w:p w14:paraId="677E79BC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color w:val="A6A6A6" w:themeColor="background1" w:themeShade="A6"/>
          <w:szCs w:val="20"/>
        </w:rPr>
        <w:t>URL: https://transfer1.cotiviti.com/</w:t>
      </w:r>
    </w:p>
    <w:p w14:paraId="7A111030" w14:textId="15CA9BDC" w:rsidR="008C49A5" w:rsidRPr="00372109" w:rsidRDefault="008C49A5" w:rsidP="0E43810A">
      <w:pPr>
        <w:rPr>
          <w:rFonts w:eastAsia="MS PGothic" w:cs="Arial"/>
          <w:color w:val="A6A6A6" w:themeColor="background1" w:themeShade="A6"/>
        </w:rPr>
      </w:pPr>
      <w:r w:rsidRPr="00372109">
        <w:rPr>
          <w:rFonts w:eastAsia="MS PGothic" w:cs="Arial"/>
          <w:color w:val="A6A6A6" w:themeColor="background1" w:themeShade="A6"/>
        </w:rPr>
        <w:t xml:space="preserve">username: </w:t>
      </w:r>
      <w:r w:rsidR="6FE681AA" w:rsidRPr="00372109">
        <w:rPr>
          <w:rFonts w:eastAsia="MS PGothic" w:cs="Arial"/>
          <w:color w:val="A6A6A6" w:themeColor="background1" w:themeShade="A6"/>
        </w:rPr>
        <w:t>BCBS_NC</w:t>
      </w:r>
    </w:p>
    <w:p w14:paraId="7BA6FB0B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Cs w:val="20"/>
        </w:rPr>
      </w:pPr>
      <w:proofErr w:type="spellStart"/>
      <w:r w:rsidRPr="00372109">
        <w:rPr>
          <w:rFonts w:eastAsia="MS PGothic" w:cs="Arial"/>
          <w:color w:val="A6A6A6" w:themeColor="background1" w:themeShade="A6"/>
          <w:szCs w:val="20"/>
        </w:rPr>
        <w:t>pwd</w:t>
      </w:r>
      <w:proofErr w:type="spellEnd"/>
      <w:r w:rsidRPr="00372109">
        <w:rPr>
          <w:rFonts w:eastAsia="MS PGothic" w:cs="Arial"/>
          <w:color w:val="A6A6A6" w:themeColor="background1" w:themeShade="A6"/>
          <w:szCs w:val="20"/>
        </w:rPr>
        <w:t>: given upon request</w:t>
      </w:r>
    </w:p>
    <w:p w14:paraId="4FF9CDB4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Cs w:val="20"/>
        </w:rPr>
      </w:pPr>
    </w:p>
    <w:p w14:paraId="3D556435" w14:textId="1F4F5694" w:rsidR="008C49A5" w:rsidRPr="00372109" w:rsidRDefault="008C49A5" w:rsidP="0E43810A">
      <w:pPr>
        <w:rPr>
          <w:rFonts w:eastAsia="MS PGothic" w:cs="Arial"/>
          <w:color w:val="A6A6A6" w:themeColor="background1" w:themeShade="A6"/>
        </w:rPr>
      </w:pPr>
      <w:r w:rsidRPr="00372109">
        <w:rPr>
          <w:rFonts w:eastAsia="MS PGothic" w:cs="Arial"/>
          <w:color w:val="A6A6A6" w:themeColor="background1" w:themeShade="A6"/>
          <w:sz w:val="16"/>
          <w:szCs w:val="16"/>
        </w:rPr>
        <w:t xml:space="preserve">Credentials for the </w:t>
      </w:r>
      <w:r w:rsidR="2D08BD54" w:rsidRPr="00372109">
        <w:rPr>
          <w:rFonts w:eastAsia="MS PGothic" w:cs="Arial"/>
          <w:color w:val="A6A6A6" w:themeColor="background1" w:themeShade="A6"/>
          <w:sz w:val="16"/>
          <w:szCs w:val="16"/>
        </w:rPr>
        <w:t xml:space="preserve">Oscar </w:t>
      </w:r>
      <w:r w:rsidRPr="00372109">
        <w:rPr>
          <w:rFonts w:eastAsia="MS PGothic" w:cs="Arial"/>
          <w:color w:val="A6A6A6" w:themeColor="background1" w:themeShade="A6"/>
          <w:sz w:val="16"/>
          <w:szCs w:val="16"/>
        </w:rPr>
        <w:t>transfer2 account are below</w:t>
      </w:r>
    </w:p>
    <w:p w14:paraId="0FF21BB9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color w:val="A6A6A6" w:themeColor="background1" w:themeShade="A6"/>
          <w:szCs w:val="20"/>
        </w:rPr>
        <w:t>URL: https://transfer2.cotiviti.com/</w:t>
      </w:r>
    </w:p>
    <w:p w14:paraId="561E5336" w14:textId="2450F853" w:rsidR="008C49A5" w:rsidRPr="00372109" w:rsidRDefault="008C49A5" w:rsidP="0E43810A">
      <w:pPr>
        <w:rPr>
          <w:rFonts w:eastAsia="MS PGothic" w:cs="Arial"/>
          <w:color w:val="A6A6A6" w:themeColor="background1" w:themeShade="A6"/>
        </w:rPr>
      </w:pPr>
      <w:r w:rsidRPr="00372109">
        <w:rPr>
          <w:rFonts w:eastAsia="MS PGothic" w:cs="Arial"/>
          <w:color w:val="A6A6A6" w:themeColor="background1" w:themeShade="A6"/>
        </w:rPr>
        <w:t xml:space="preserve">username: </w:t>
      </w:r>
      <w:r w:rsidR="130C7450" w:rsidRPr="00372109">
        <w:rPr>
          <w:rFonts w:eastAsia="MS PGothic" w:cs="Arial"/>
          <w:color w:val="A6A6A6" w:themeColor="background1" w:themeShade="A6"/>
        </w:rPr>
        <w:t>BCBS_NC</w:t>
      </w:r>
    </w:p>
    <w:p w14:paraId="646B11A3" w14:textId="77777777" w:rsidR="008C49A5" w:rsidRPr="00372109" w:rsidRDefault="008C49A5" w:rsidP="008C49A5">
      <w:pPr>
        <w:rPr>
          <w:rFonts w:eastAsia="MS PGothic" w:cs="Arial"/>
          <w:color w:val="A6A6A6" w:themeColor="background1" w:themeShade="A6"/>
          <w:szCs w:val="20"/>
        </w:rPr>
      </w:pPr>
      <w:proofErr w:type="spellStart"/>
      <w:r w:rsidRPr="00372109">
        <w:rPr>
          <w:rFonts w:eastAsia="MS PGothic" w:cs="Arial"/>
          <w:color w:val="A6A6A6" w:themeColor="background1" w:themeShade="A6"/>
          <w:szCs w:val="20"/>
        </w:rPr>
        <w:t>pwd</w:t>
      </w:r>
      <w:proofErr w:type="spellEnd"/>
      <w:r w:rsidRPr="00372109">
        <w:rPr>
          <w:rFonts w:eastAsia="MS PGothic" w:cs="Arial"/>
          <w:color w:val="A6A6A6" w:themeColor="background1" w:themeShade="A6"/>
          <w:szCs w:val="20"/>
        </w:rPr>
        <w:t>: given upon request</w:t>
      </w:r>
    </w:p>
    <w:p w14:paraId="7866C06B" w14:textId="77777777" w:rsidR="008C49A5" w:rsidRDefault="008C49A5" w:rsidP="16999562">
      <w:pPr>
        <w:rPr>
          <w:rStyle w:val="eop"/>
          <w:rFonts w:cs="Arial"/>
          <w:color w:val="000000"/>
          <w:szCs w:val="20"/>
          <w:shd w:val="clear" w:color="auto" w:fill="FFFFFF"/>
        </w:rPr>
      </w:pPr>
    </w:p>
    <w:p w14:paraId="08B83394" w14:textId="099DA7A8" w:rsidR="009C6B66" w:rsidRPr="001B00DB" w:rsidRDefault="009C6B66" w:rsidP="009C6B66">
      <w:pPr>
        <w:pStyle w:val="Heading2"/>
        <w:rPr>
          <w:sz w:val="22"/>
          <w:szCs w:val="22"/>
        </w:rPr>
      </w:pPr>
      <w:bookmarkStart w:id="4" w:name="_Toc1043264221"/>
      <w:r w:rsidRPr="41C985FA">
        <w:rPr>
          <w:sz w:val="22"/>
          <w:szCs w:val="22"/>
        </w:rPr>
        <w:lastRenderedPageBreak/>
        <w:t>Output Target</w:t>
      </w:r>
      <w:bookmarkEnd w:id="4"/>
    </w:p>
    <w:p w14:paraId="3E4AF1BF" w14:textId="2858DE02" w:rsidR="00EF0100" w:rsidRPr="00AF4F58" w:rsidRDefault="00EF0100" w:rsidP="00416305">
      <w:pPr>
        <w:rPr>
          <w:bCs/>
        </w:rPr>
      </w:pPr>
    </w:p>
    <w:p w14:paraId="245DFAB4" w14:textId="2648CA35" w:rsidR="00DF7B8D" w:rsidRPr="00372109" w:rsidRDefault="00372109" w:rsidP="00416305">
      <w:pPr>
        <w:rPr>
          <w:color w:val="643DBB" w:themeColor="accent5" w:themeShade="BF"/>
        </w:rPr>
      </w:pPr>
      <w:r w:rsidRPr="00372109">
        <w:rPr>
          <w:color w:val="643DBB" w:themeColor="accent5" w:themeShade="BF"/>
        </w:rPr>
        <w:t xml:space="preserve">To do: Write some information about </w:t>
      </w:r>
      <w:r w:rsidRPr="00372109">
        <w:rPr>
          <w:color w:val="643DBB" w:themeColor="accent5" w:themeShade="BF"/>
        </w:rPr>
        <w:t xml:space="preserve">output target such as data/file location, server, path, etc. </w:t>
      </w:r>
      <w:r w:rsidRPr="00372109">
        <w:rPr>
          <w:color w:val="643DBB" w:themeColor="accent5" w:themeShade="BF"/>
        </w:rPr>
        <w:t>(see examples below)</w:t>
      </w:r>
    </w:p>
    <w:p w14:paraId="056E979C" w14:textId="77777777" w:rsidR="00372109" w:rsidRDefault="00372109" w:rsidP="00416305"/>
    <w:p w14:paraId="4CF0426B" w14:textId="5F466A55" w:rsidR="00DF7B8D" w:rsidRDefault="00DF7B8D" w:rsidP="41C985FA">
      <w:pPr>
        <w:rPr>
          <w:rFonts w:eastAsia="MS PGothic" w:cs="Arial"/>
          <w:szCs w:val="20"/>
        </w:rPr>
      </w:pPr>
    </w:p>
    <w:p w14:paraId="00061C66" w14:textId="06A77FD5" w:rsidR="00DF7B8D" w:rsidRPr="00372109" w:rsidRDefault="6610C259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  <w:highlight w:val="yellow"/>
        </w:rPr>
        <w:t>Production</w:t>
      </w:r>
    </w:p>
    <w:p w14:paraId="7B3184C4" w14:textId="1A44D903" w:rsidR="00DF7B8D" w:rsidRPr="00372109" w:rsidRDefault="00DF7B8D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61C9CC9E" w14:textId="11366D22" w:rsidR="00DF7B8D" w:rsidRPr="00372109" w:rsidRDefault="6610C259" w:rsidP="41C985FA">
      <w:pPr>
        <w:rPr>
          <w:rFonts w:eastAsia="MS PGothic" w:cs="Arial"/>
          <w:color w:val="A6A6A6" w:themeColor="background1" w:themeShade="A6"/>
          <w:szCs w:val="20"/>
        </w:rPr>
      </w:pPr>
      <w:proofErr w:type="spellStart"/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Amisys</w:t>
      </w:r>
      <w:proofErr w:type="spellEnd"/>
      <w:r w:rsidRPr="00372109">
        <w:rPr>
          <w:rFonts w:eastAsia="MS PGothic" w:cs="Arial"/>
          <w:color w:val="A6A6A6" w:themeColor="background1" w:themeShade="A6"/>
          <w:szCs w:val="20"/>
        </w:rPr>
        <w:t>:</w:t>
      </w:r>
    </w:p>
    <w:p w14:paraId="20A651AB" w14:textId="7EE77FBA" w:rsidR="00416305" w:rsidRPr="00372109" w:rsidRDefault="00416305" w:rsidP="0E43810A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 xml:space="preserve">File Location name : </w:t>
      </w:r>
      <w:r w:rsidR="392FA3C4" w:rsidRPr="00372109">
        <w:rPr>
          <w:color w:val="A6A6A6" w:themeColor="background1" w:themeShade="A6"/>
        </w:rPr>
        <w:t>bcbsnc-amysys-T1-nile_prod</w:t>
      </w:r>
    </w:p>
    <w:p w14:paraId="40CE79D6" w14:textId="75020830" w:rsidR="00416305" w:rsidRPr="00372109" w:rsidRDefault="00416305" w:rsidP="00416305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  <w:szCs w:val="20"/>
        </w:rPr>
        <w:t>File server: transfer</w:t>
      </w:r>
      <w:r w:rsidR="00AF4F58" w:rsidRPr="00372109">
        <w:rPr>
          <w:color w:val="A6A6A6" w:themeColor="background1" w:themeShade="A6"/>
          <w:szCs w:val="20"/>
        </w:rPr>
        <w:t>1</w:t>
      </w:r>
      <w:r w:rsidRPr="00372109">
        <w:rPr>
          <w:color w:val="A6A6A6" w:themeColor="background1" w:themeShade="A6"/>
          <w:szCs w:val="20"/>
        </w:rPr>
        <w:t>.cotiviti.com</w:t>
      </w:r>
    </w:p>
    <w:p w14:paraId="422C6A43" w14:textId="66393AD5" w:rsidR="002442A1" w:rsidRPr="00372109" w:rsidRDefault="00416305" w:rsidP="002442A1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  <w:szCs w:val="20"/>
        </w:rPr>
        <w:t>File path : /</w:t>
      </w:r>
      <w:r w:rsidR="00AF4F58" w:rsidRPr="00372109">
        <w:rPr>
          <w:color w:val="A6A6A6" w:themeColor="background1" w:themeShade="A6"/>
          <w:szCs w:val="20"/>
        </w:rPr>
        <w:t>in</w:t>
      </w:r>
      <w:r w:rsidRPr="00372109">
        <w:rPr>
          <w:color w:val="A6A6A6" w:themeColor="background1" w:themeShade="A6"/>
          <w:szCs w:val="20"/>
        </w:rPr>
        <w:t>bound/</w:t>
      </w:r>
      <w:proofErr w:type="spellStart"/>
      <w:r w:rsidR="00AF4F58" w:rsidRPr="00372109">
        <w:rPr>
          <w:color w:val="A6A6A6" w:themeColor="background1" w:themeShade="A6"/>
          <w:szCs w:val="20"/>
        </w:rPr>
        <w:t>nile_</w:t>
      </w:r>
      <w:r w:rsidRPr="00372109">
        <w:rPr>
          <w:color w:val="A6A6A6" w:themeColor="background1" w:themeShade="A6"/>
          <w:szCs w:val="20"/>
        </w:rPr>
        <w:t>production</w:t>
      </w:r>
      <w:proofErr w:type="spellEnd"/>
    </w:p>
    <w:p w14:paraId="45E4311F" w14:textId="3FB3EA37" w:rsidR="41C985FA" w:rsidRPr="00372109" w:rsidRDefault="41C985FA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7CE281E3" w14:textId="4249BD52" w:rsidR="62EBC412" w:rsidRPr="00372109" w:rsidRDefault="62EBC412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Facets</w:t>
      </w:r>
      <w:r w:rsidRPr="00372109">
        <w:rPr>
          <w:rFonts w:eastAsia="MS PGothic" w:cs="Arial"/>
          <w:color w:val="A6A6A6" w:themeColor="background1" w:themeShade="A6"/>
          <w:szCs w:val="20"/>
        </w:rPr>
        <w:t>:</w:t>
      </w:r>
    </w:p>
    <w:p w14:paraId="2471D849" w14:textId="118ACE0D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Location name : bcbsnc-facets-T1-nile_prod</w:t>
      </w:r>
    </w:p>
    <w:p w14:paraId="46B4D6ED" w14:textId="75020830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server: transfer1.cotiviti.com</w:t>
      </w:r>
    </w:p>
    <w:p w14:paraId="018729F1" w14:textId="66393AD5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path : /inbound/</w:t>
      </w:r>
      <w:proofErr w:type="spellStart"/>
      <w:r w:rsidRPr="00372109">
        <w:rPr>
          <w:color w:val="A6A6A6" w:themeColor="background1" w:themeShade="A6"/>
        </w:rPr>
        <w:t>nile_production</w:t>
      </w:r>
      <w:proofErr w:type="spellEnd"/>
    </w:p>
    <w:p w14:paraId="2F0FE41B" w14:textId="08D54077" w:rsidR="41C985FA" w:rsidRPr="00372109" w:rsidRDefault="41C985FA">
      <w:pPr>
        <w:rPr>
          <w:color w:val="A6A6A6" w:themeColor="background1" w:themeShade="A6"/>
        </w:rPr>
      </w:pPr>
    </w:p>
    <w:p w14:paraId="78125F82" w14:textId="526304D9" w:rsidR="41C985FA" w:rsidRPr="00372109" w:rsidRDefault="41C985FA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120A14E4" w14:textId="64C3986F" w:rsidR="62EBC412" w:rsidRPr="00372109" w:rsidRDefault="62EBC412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  <w:highlight w:val="yellow"/>
        </w:rPr>
        <w:t>QC</w:t>
      </w:r>
    </w:p>
    <w:p w14:paraId="2F184977" w14:textId="1A44D903" w:rsidR="41C985FA" w:rsidRPr="00372109" w:rsidRDefault="41C985FA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714B6B92" w14:textId="11366D22" w:rsidR="62EBC412" w:rsidRPr="00372109" w:rsidRDefault="62EBC412" w:rsidP="41C985FA">
      <w:pPr>
        <w:rPr>
          <w:rFonts w:eastAsia="MS PGothic" w:cs="Arial"/>
          <w:color w:val="A6A6A6" w:themeColor="background1" w:themeShade="A6"/>
          <w:szCs w:val="20"/>
        </w:rPr>
      </w:pPr>
      <w:proofErr w:type="spellStart"/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Amisys</w:t>
      </w:r>
      <w:proofErr w:type="spellEnd"/>
      <w:r w:rsidRPr="00372109">
        <w:rPr>
          <w:rFonts w:eastAsia="MS PGothic" w:cs="Arial"/>
          <w:color w:val="A6A6A6" w:themeColor="background1" w:themeShade="A6"/>
          <w:szCs w:val="20"/>
        </w:rPr>
        <w:t>:</w:t>
      </w:r>
    </w:p>
    <w:p w14:paraId="7AD980E1" w14:textId="7EE77FBA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Location name : bcbsnc-amysys-T1-nile_prod</w:t>
      </w:r>
    </w:p>
    <w:p w14:paraId="69773F07" w14:textId="75020830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server: transfer1.cotiviti.com</w:t>
      </w:r>
    </w:p>
    <w:p w14:paraId="1FA8F651" w14:textId="66393AD5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path : /inbound/</w:t>
      </w:r>
      <w:proofErr w:type="spellStart"/>
      <w:r w:rsidRPr="00372109">
        <w:rPr>
          <w:color w:val="A6A6A6" w:themeColor="background1" w:themeShade="A6"/>
        </w:rPr>
        <w:t>nile_production</w:t>
      </w:r>
      <w:proofErr w:type="spellEnd"/>
    </w:p>
    <w:p w14:paraId="3945E5EB" w14:textId="1A44D903" w:rsidR="41C985FA" w:rsidRPr="00372109" w:rsidRDefault="41C985FA" w:rsidP="41C985FA">
      <w:pPr>
        <w:rPr>
          <w:rFonts w:eastAsia="MS PGothic" w:cs="Arial"/>
          <w:color w:val="A6A6A6" w:themeColor="background1" w:themeShade="A6"/>
          <w:szCs w:val="20"/>
        </w:rPr>
      </w:pPr>
    </w:p>
    <w:p w14:paraId="451819B2" w14:textId="45FE8BDB" w:rsidR="62EBC412" w:rsidRPr="00372109" w:rsidRDefault="62EBC412" w:rsidP="41C985FA">
      <w:pPr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UAT Facets</w:t>
      </w:r>
      <w:r w:rsidRPr="00372109">
        <w:rPr>
          <w:rFonts w:eastAsia="MS PGothic" w:cs="Arial"/>
          <w:color w:val="A6A6A6" w:themeColor="background1" w:themeShade="A6"/>
          <w:szCs w:val="20"/>
        </w:rPr>
        <w:t>:</w:t>
      </w:r>
    </w:p>
    <w:p w14:paraId="5A4E3D7A" w14:textId="5FF2D04D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Location name : bcbsnc-uat-T1-prod</w:t>
      </w:r>
    </w:p>
    <w:p w14:paraId="632297E3" w14:textId="75020830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server: transfer1.cotiviti.com</w:t>
      </w:r>
    </w:p>
    <w:p w14:paraId="18B9C9CC" w14:textId="66393AD5" w:rsidR="62EBC412" w:rsidRPr="00372109" w:rsidRDefault="62EBC412">
      <w:pPr>
        <w:rPr>
          <w:color w:val="A6A6A6" w:themeColor="background1" w:themeShade="A6"/>
        </w:rPr>
      </w:pPr>
      <w:r w:rsidRPr="00372109">
        <w:rPr>
          <w:color w:val="A6A6A6" w:themeColor="background1" w:themeShade="A6"/>
        </w:rPr>
        <w:t>File path : /inbound/</w:t>
      </w:r>
      <w:proofErr w:type="spellStart"/>
      <w:r w:rsidRPr="00372109">
        <w:rPr>
          <w:color w:val="A6A6A6" w:themeColor="background1" w:themeShade="A6"/>
        </w:rPr>
        <w:t>nile_production</w:t>
      </w:r>
      <w:proofErr w:type="spellEnd"/>
    </w:p>
    <w:p w14:paraId="5DE0CEE3" w14:textId="08D54077" w:rsidR="41C985FA" w:rsidRDefault="41C985FA"/>
    <w:p w14:paraId="208FEE74" w14:textId="77777777" w:rsidR="00372109" w:rsidRDefault="00372109">
      <w:pPr>
        <w:rPr>
          <w:rFonts w:eastAsiaTheme="majorEastAsia" w:cstheme="majorBidi"/>
          <w:bCs/>
          <w:color w:val="EC008C" w:themeColor="accent2"/>
          <w:sz w:val="28"/>
          <w:szCs w:val="26"/>
        </w:rPr>
      </w:pPr>
      <w:bookmarkStart w:id="5" w:name="_Toc1288060153"/>
      <w:r>
        <w:br w:type="page"/>
      </w:r>
    </w:p>
    <w:p w14:paraId="4184FDDD" w14:textId="22F80977" w:rsidR="006653B1" w:rsidRDefault="002659B6" w:rsidP="00131F1B">
      <w:pPr>
        <w:pStyle w:val="Heading2"/>
      </w:pPr>
      <w:r>
        <w:lastRenderedPageBreak/>
        <w:t>Pipeline</w:t>
      </w:r>
      <w:bookmarkEnd w:id="5"/>
    </w:p>
    <w:p w14:paraId="2FAAFC0D" w14:textId="5CAC86D9" w:rsidR="009C6B66" w:rsidRDefault="009C6B66" w:rsidP="00563A0A"/>
    <w:p w14:paraId="0D8F99F7" w14:textId="732E5CEF" w:rsidR="00372109" w:rsidRDefault="00372109" w:rsidP="0E43810A">
      <w:r w:rsidRPr="00372109">
        <w:rPr>
          <w:color w:val="643DBB" w:themeColor="accent5" w:themeShade="BF"/>
        </w:rPr>
        <w:t>To do: Write some information about</w:t>
      </w:r>
      <w:r>
        <w:rPr>
          <w:color w:val="643DBB" w:themeColor="accent5" w:themeShade="BF"/>
        </w:rPr>
        <w:t xml:space="preserve"> pipelines details here </w:t>
      </w:r>
      <w:r w:rsidR="00F022E0">
        <w:rPr>
          <w:color w:val="643DBB" w:themeColor="accent5" w:themeShade="BF"/>
        </w:rPr>
        <w:t xml:space="preserve">including some snapshots from UI software/tools </w:t>
      </w:r>
      <w:r>
        <w:rPr>
          <w:color w:val="643DBB" w:themeColor="accent5" w:themeShade="BF"/>
        </w:rPr>
        <w:t>(see examples below)</w:t>
      </w:r>
    </w:p>
    <w:p w14:paraId="58C526C7" w14:textId="1E6D87EC" w:rsidR="0029364F" w:rsidRDefault="0029364F" w:rsidP="00563A0A">
      <w:pPr>
        <w:rPr>
          <w:bCs/>
        </w:rPr>
      </w:pPr>
    </w:p>
    <w:p w14:paraId="6B04243A" w14:textId="47FB689C" w:rsidR="0029364F" w:rsidRPr="00372109" w:rsidRDefault="0029364F" w:rsidP="41C985FA">
      <w:pPr>
        <w:rPr>
          <w:b/>
          <w:bCs/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Pipeline Details:</w:t>
      </w:r>
    </w:p>
    <w:p w14:paraId="0A7B8774" w14:textId="57CEF4DD" w:rsidR="41C985FA" w:rsidRPr="00372109" w:rsidRDefault="41C985FA" w:rsidP="41C985FA">
      <w:pPr>
        <w:rPr>
          <w:rFonts w:eastAsia="MS PGothic" w:cs="Arial"/>
          <w:b/>
          <w:bCs/>
          <w:color w:val="A6A6A6" w:themeColor="background1" w:themeShade="A6"/>
          <w:szCs w:val="20"/>
        </w:rPr>
      </w:pPr>
    </w:p>
    <w:p w14:paraId="7393813E" w14:textId="5B6BD6F7" w:rsidR="71E3EB99" w:rsidRPr="00372109" w:rsidRDefault="71E3EB99" w:rsidP="41C985FA">
      <w:pPr>
        <w:rPr>
          <w:rFonts w:eastAsia="MS PGothic" w:cs="Arial"/>
          <w:b/>
          <w:bCs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Production:</w:t>
      </w:r>
    </w:p>
    <w:p w14:paraId="16B5A6B8" w14:textId="77777777" w:rsidR="00701F47" w:rsidRPr="00372109" w:rsidRDefault="00701F47" w:rsidP="00563A0A">
      <w:pPr>
        <w:rPr>
          <w:color w:val="A6A6A6" w:themeColor="background1" w:themeShade="A6"/>
        </w:rPr>
      </w:pPr>
    </w:p>
    <w:p w14:paraId="3C581B35" w14:textId="2D613898" w:rsidR="0019079F" w:rsidRPr="00372109" w:rsidRDefault="00701F47" w:rsidP="41C985FA">
      <w:pPr>
        <w:pStyle w:val="ListParagraph"/>
        <w:numPr>
          <w:ilvl w:val="0"/>
          <w:numId w:val="15"/>
        </w:numPr>
        <w:tabs>
          <w:tab w:val="left" w:pos="2520"/>
        </w:tabs>
        <w:rPr>
          <w:rFonts w:asciiTheme="minorHAnsi" w:hAnsiTheme="minorHAnsi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Name: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br/>
      </w:r>
      <w:r w:rsidR="00840864" w:rsidRPr="00372109">
        <w:rPr>
          <w:b/>
          <w:bCs/>
          <w:color w:val="A6A6A6" w:themeColor="background1" w:themeShade="A6"/>
        </w:rPr>
        <w:t>Pipeline Name:</w:t>
      </w:r>
      <w:r w:rsidR="00840864" w:rsidRPr="00372109">
        <w:rPr>
          <w:color w:val="A6A6A6" w:themeColor="background1" w:themeShade="A6"/>
        </w:rPr>
        <w:t xml:space="preserve"> </w:t>
      </w:r>
      <w:r w:rsidRPr="00372109">
        <w:rPr>
          <w:color w:val="A6A6A6" w:themeColor="background1" w:themeShade="A6"/>
        </w:rPr>
        <w:tab/>
      </w:r>
      <w:r w:rsidR="69C8537E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ppm-bcbsnc-amisys-tba_institutional_claims_GDF2_5_CDF2_5</w:t>
      </w:r>
    </w:p>
    <w:p w14:paraId="24378525" w14:textId="0C5FBB44" w:rsidR="00DF7B8D" w:rsidRPr="00372109" w:rsidRDefault="00DF7B8D" w:rsidP="00DF7B8D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Version:</w:t>
      </w:r>
      <w:r w:rsidRPr="00372109">
        <w:rPr>
          <w:color w:val="A6A6A6" w:themeColor="background1" w:themeShade="A6"/>
        </w:rPr>
        <w:tab/>
        <w:t>V</w:t>
      </w:r>
      <w:r w:rsidR="7E9FA17B" w:rsidRPr="00372109">
        <w:rPr>
          <w:color w:val="A6A6A6" w:themeColor="background1" w:themeShade="A6"/>
        </w:rPr>
        <w:t>1.</w:t>
      </w:r>
      <w:r w:rsidR="003B6CDD" w:rsidRPr="00372109">
        <w:rPr>
          <w:color w:val="A6A6A6" w:themeColor="background1" w:themeShade="A6"/>
        </w:rPr>
        <w:t>9</w:t>
      </w:r>
    </w:p>
    <w:p w14:paraId="1BE7560E" w14:textId="0BB96B61" w:rsidR="0019079F" w:rsidRPr="00372109" w:rsidRDefault="0019079F" w:rsidP="41C985FA">
      <w:pPr>
        <w:ind w:firstLine="360"/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Id: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="502761B4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2022-02-18-110892468</w:t>
      </w:r>
    </w:p>
    <w:p w14:paraId="6841AEA1" w14:textId="34E66CDB" w:rsidR="00701F47" w:rsidRPr="00372109" w:rsidRDefault="00701F47" w:rsidP="003E7294">
      <w:pPr>
        <w:pStyle w:val="ListParagraph"/>
        <w:numPr>
          <w:ilvl w:val="0"/>
          <w:numId w:val="0"/>
        </w:numPr>
        <w:tabs>
          <w:tab w:val="left" w:pos="2520"/>
        </w:tabs>
        <w:ind w:left="2520" w:hanging="21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Description:</w:t>
      </w:r>
      <w:r w:rsidRPr="00372109">
        <w:rPr>
          <w:color w:val="A6A6A6" w:themeColor="background1" w:themeShade="A6"/>
        </w:rPr>
        <w:tab/>
      </w:r>
      <w:r w:rsidR="00A03A4C" w:rsidRPr="00372109">
        <w:rPr>
          <w:color w:val="A6A6A6" w:themeColor="background1" w:themeShade="A6"/>
        </w:rPr>
        <w:t xml:space="preserve">Process </w:t>
      </w:r>
      <w:r w:rsidR="05C695E3" w:rsidRPr="00372109">
        <w:rPr>
          <w:color w:val="A6A6A6" w:themeColor="background1" w:themeShade="A6"/>
        </w:rPr>
        <w:t xml:space="preserve">daily tba </w:t>
      </w:r>
      <w:r w:rsidR="694B51BA" w:rsidRPr="00372109">
        <w:rPr>
          <w:color w:val="A6A6A6" w:themeColor="background1" w:themeShade="A6"/>
        </w:rPr>
        <w:t xml:space="preserve">institutional </w:t>
      </w:r>
      <w:r w:rsidR="00726438" w:rsidRPr="00372109">
        <w:rPr>
          <w:color w:val="A6A6A6" w:themeColor="background1" w:themeShade="A6"/>
        </w:rPr>
        <w:t xml:space="preserve">claims </w:t>
      </w:r>
      <w:r w:rsidR="00A03A4C" w:rsidRPr="00372109">
        <w:rPr>
          <w:color w:val="A6A6A6" w:themeColor="background1" w:themeShade="A6"/>
        </w:rPr>
        <w:t>fi</w:t>
      </w:r>
      <w:r w:rsidR="00726438" w:rsidRPr="00372109">
        <w:rPr>
          <w:color w:val="A6A6A6" w:themeColor="background1" w:themeShade="A6"/>
        </w:rPr>
        <w:t>le</w:t>
      </w:r>
      <w:r w:rsidR="0075270F" w:rsidRPr="00372109">
        <w:rPr>
          <w:color w:val="A6A6A6" w:themeColor="background1" w:themeShade="A6"/>
        </w:rPr>
        <w:t xml:space="preserve">s </w:t>
      </w:r>
      <w:r w:rsidR="6A3B0EBA" w:rsidRPr="00372109">
        <w:rPr>
          <w:color w:val="A6A6A6" w:themeColor="background1" w:themeShade="A6"/>
        </w:rPr>
        <w:t xml:space="preserve">of PPM </w:t>
      </w:r>
      <w:r w:rsidR="00726438" w:rsidRPr="00372109">
        <w:rPr>
          <w:color w:val="A6A6A6" w:themeColor="background1" w:themeShade="A6"/>
        </w:rPr>
        <w:t>and push</w:t>
      </w:r>
      <w:r w:rsidR="621A9E03" w:rsidRPr="00372109">
        <w:rPr>
          <w:color w:val="A6A6A6" w:themeColor="background1" w:themeShade="A6"/>
        </w:rPr>
        <w:t xml:space="preserve">es </w:t>
      </w:r>
      <w:proofErr w:type="spellStart"/>
      <w:r w:rsidR="621A9E03" w:rsidRPr="00372109">
        <w:rPr>
          <w:color w:val="A6A6A6" w:themeColor="background1" w:themeShade="A6"/>
        </w:rPr>
        <w:t>cdf</w:t>
      </w:r>
      <w:proofErr w:type="spellEnd"/>
      <w:r w:rsidR="621A9E03" w:rsidRPr="00372109">
        <w:rPr>
          <w:color w:val="A6A6A6" w:themeColor="background1" w:themeShade="A6"/>
        </w:rPr>
        <w:t xml:space="preserve"> to</w:t>
      </w:r>
      <w:r w:rsidR="0075270F" w:rsidRPr="00372109">
        <w:rPr>
          <w:color w:val="A6A6A6" w:themeColor="background1" w:themeShade="A6"/>
        </w:rPr>
        <w:t xml:space="preserve"> T1</w:t>
      </w:r>
    </w:p>
    <w:p w14:paraId="2B2B6727" w14:textId="07F4F8D3" w:rsidR="00701F47" w:rsidRPr="00372109" w:rsidRDefault="00701F47" w:rsidP="41C985FA">
      <w:pPr>
        <w:ind w:firstLine="360"/>
        <w:rPr>
          <w:rFonts w:eastAsia="MS PGothic" w:cs="Arial"/>
          <w:b/>
          <w:bCs/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 xml:space="preserve">UTC </w:t>
      </w:r>
      <w:proofErr w:type="spellStart"/>
      <w:r w:rsidRPr="00372109">
        <w:rPr>
          <w:b/>
          <w:bCs/>
          <w:color w:val="A6A6A6" w:themeColor="background1" w:themeShade="A6"/>
        </w:rPr>
        <w:t>cron</w:t>
      </w:r>
      <w:proofErr w:type="spellEnd"/>
      <w:r w:rsidRPr="00372109">
        <w:rPr>
          <w:b/>
          <w:bCs/>
          <w:color w:val="A6A6A6" w:themeColor="background1" w:themeShade="A6"/>
        </w:rPr>
        <w:t xml:space="preserve"> expression:</w:t>
      </w:r>
      <w:r w:rsidRPr="00372109">
        <w:rPr>
          <w:color w:val="A6A6A6" w:themeColor="background1" w:themeShade="A6"/>
        </w:rPr>
        <w:tab/>
      </w:r>
      <w:r w:rsidR="00A83654" w:rsidRPr="00372109">
        <w:rPr>
          <w:b/>
          <w:bCs/>
          <w:color w:val="A6A6A6" w:themeColor="background1" w:themeShade="A6"/>
        </w:rPr>
        <w:t>1/10 * * * *</w:t>
      </w:r>
    </w:p>
    <w:p w14:paraId="4D7A3FA1" w14:textId="65E7DF59" w:rsidR="00294BA8" w:rsidRPr="00372109" w:rsidRDefault="00294BA8" w:rsidP="00A03A4C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color w:val="A6A6A6" w:themeColor="background1" w:themeShade="A6"/>
        </w:rPr>
      </w:pPr>
    </w:p>
    <w:p w14:paraId="61717A1D" w14:textId="59669382" w:rsidR="00294BA8" w:rsidRPr="00372109" w:rsidRDefault="00294BA8" w:rsidP="00A03A4C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color w:val="A6A6A6" w:themeColor="background1" w:themeShade="A6"/>
        </w:rPr>
      </w:pPr>
    </w:p>
    <w:p w14:paraId="5E3CEA29" w14:textId="581AA19F" w:rsidR="00294BA8" w:rsidRPr="00372109" w:rsidRDefault="00294BA8" w:rsidP="41C985FA">
      <w:pPr>
        <w:pStyle w:val="breadcrumb-item"/>
        <w:shd w:val="clear" w:color="auto" w:fill="F3F3F3"/>
        <w:spacing w:before="0" w:beforeAutospacing="0" w:after="0" w:afterAutospacing="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2.   Name: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br/>
      </w:r>
      <w:r w:rsidRPr="00372109">
        <w:rPr>
          <w:b/>
          <w:bCs/>
          <w:color w:val="A6A6A6" w:themeColor="background1" w:themeShade="A6"/>
        </w:rPr>
        <w:t xml:space="preserve">      </w:t>
      </w:r>
      <w:r w:rsidRPr="00372109">
        <w:rPr>
          <w:rFonts w:ascii="Arial" w:eastAsiaTheme="minorEastAsia" w:hAnsi="Arial" w:cstheme="minorBidi"/>
          <w:b/>
          <w:bCs/>
          <w:color w:val="A6A6A6" w:themeColor="background1" w:themeShade="A6"/>
          <w:sz w:val="20"/>
          <w:szCs w:val="20"/>
        </w:rPr>
        <w:t xml:space="preserve">Pipeline Name: </w:t>
      </w:r>
      <w:r w:rsidRPr="00372109">
        <w:rPr>
          <w:color w:val="A6A6A6" w:themeColor="background1" w:themeShade="A6"/>
        </w:rPr>
        <w:tab/>
        <w:t xml:space="preserve">     </w:t>
      </w:r>
      <w:r w:rsidR="5A908C60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ppm-bcbsnc-amisys-tba_professional_claims_GDF2_5_CDF2_5</w:t>
      </w:r>
    </w:p>
    <w:p w14:paraId="25BFB4A7" w14:textId="43E5B268" w:rsidR="00DF7B8D" w:rsidRPr="00372109" w:rsidRDefault="00DF7B8D" w:rsidP="00DF7B8D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Version:</w:t>
      </w:r>
      <w:r w:rsidRPr="00372109">
        <w:rPr>
          <w:color w:val="A6A6A6" w:themeColor="background1" w:themeShade="A6"/>
        </w:rPr>
        <w:tab/>
        <w:t>V1</w:t>
      </w:r>
      <w:r w:rsidR="7D6466B3" w:rsidRPr="00372109">
        <w:rPr>
          <w:color w:val="A6A6A6" w:themeColor="background1" w:themeShade="A6"/>
        </w:rPr>
        <w:t>.</w:t>
      </w:r>
      <w:r w:rsidR="003B6CDD" w:rsidRPr="00372109">
        <w:rPr>
          <w:color w:val="A6A6A6" w:themeColor="background1" w:themeShade="A6"/>
        </w:rPr>
        <w:t>11</w:t>
      </w:r>
    </w:p>
    <w:p w14:paraId="081CD0DF" w14:textId="5BCC31B6" w:rsidR="00294BA8" w:rsidRPr="00372109" w:rsidRDefault="00294BA8" w:rsidP="41C985FA">
      <w:pPr>
        <w:ind w:firstLine="360"/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Id: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="48E5BE36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2022-02-18-111127854</w:t>
      </w:r>
    </w:p>
    <w:p w14:paraId="539DA6F0" w14:textId="45F1E402" w:rsidR="00294BA8" w:rsidRPr="00372109" w:rsidRDefault="3DC8B8CF" w:rsidP="0E43810A">
      <w:pPr>
        <w:pStyle w:val="ListParagraph"/>
        <w:ind w:hanging="21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Description:</w:t>
      </w:r>
      <w:r w:rsidRPr="00372109">
        <w:rPr>
          <w:color w:val="A6A6A6" w:themeColor="background1" w:themeShade="A6"/>
        </w:rPr>
        <w:tab/>
        <w:t xml:space="preserve">Process daily tba professional claims files of PPM and pushes </w:t>
      </w:r>
      <w:proofErr w:type="spellStart"/>
      <w:r w:rsidRPr="00372109">
        <w:rPr>
          <w:color w:val="A6A6A6" w:themeColor="background1" w:themeShade="A6"/>
        </w:rPr>
        <w:t>cdf</w:t>
      </w:r>
      <w:proofErr w:type="spellEnd"/>
      <w:r w:rsidRPr="00372109">
        <w:rPr>
          <w:color w:val="A6A6A6" w:themeColor="background1" w:themeShade="A6"/>
        </w:rPr>
        <w:t xml:space="preserve"> to T1</w:t>
      </w:r>
    </w:p>
    <w:p w14:paraId="16A394D3" w14:textId="323321A5" w:rsidR="00294BA8" w:rsidRPr="00372109" w:rsidRDefault="00294BA8" w:rsidP="41C985FA">
      <w:pPr>
        <w:ind w:firstLine="360"/>
        <w:rPr>
          <w:b/>
          <w:bCs/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 xml:space="preserve">UTC </w:t>
      </w:r>
      <w:proofErr w:type="spellStart"/>
      <w:r w:rsidRPr="00372109">
        <w:rPr>
          <w:b/>
          <w:bCs/>
          <w:color w:val="A6A6A6" w:themeColor="background1" w:themeShade="A6"/>
        </w:rPr>
        <w:t>cron</w:t>
      </w:r>
      <w:proofErr w:type="spellEnd"/>
      <w:r w:rsidRPr="00372109">
        <w:rPr>
          <w:b/>
          <w:bCs/>
          <w:color w:val="A6A6A6" w:themeColor="background1" w:themeShade="A6"/>
        </w:rPr>
        <w:t xml:space="preserve"> expression:</w:t>
      </w:r>
      <w:r w:rsidRPr="00372109">
        <w:rPr>
          <w:color w:val="A6A6A6" w:themeColor="background1" w:themeShade="A6"/>
        </w:rPr>
        <w:tab/>
      </w:r>
      <w:r w:rsidR="00A83654" w:rsidRPr="00372109">
        <w:rPr>
          <w:b/>
          <w:bCs/>
          <w:color w:val="A6A6A6" w:themeColor="background1" w:themeShade="A6"/>
        </w:rPr>
        <w:t>1/10 * * * *</w:t>
      </w:r>
    </w:p>
    <w:p w14:paraId="306D4DE3" w14:textId="6C51BB21" w:rsidR="00294BA8" w:rsidRPr="00372109" w:rsidRDefault="00294BA8" w:rsidP="00294BA8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color w:val="A6A6A6" w:themeColor="background1" w:themeShade="A6"/>
        </w:rPr>
      </w:pPr>
    </w:p>
    <w:p w14:paraId="625303AD" w14:textId="55C3E62A" w:rsidR="41C985FA" w:rsidRPr="00372109" w:rsidRDefault="41C985FA" w:rsidP="41C985FA">
      <w:pPr>
        <w:tabs>
          <w:tab w:val="left" w:pos="2520"/>
        </w:tabs>
        <w:rPr>
          <w:rFonts w:eastAsia="MS PGothic" w:cs="Arial"/>
          <w:b/>
          <w:bCs/>
          <w:color w:val="A6A6A6" w:themeColor="background1" w:themeShade="A6"/>
          <w:szCs w:val="20"/>
        </w:rPr>
      </w:pPr>
    </w:p>
    <w:p w14:paraId="0136E84B" w14:textId="2F8F158A" w:rsidR="1B1FBA90" w:rsidRPr="00372109" w:rsidRDefault="1B1FBA90" w:rsidP="41C985FA">
      <w:pPr>
        <w:rPr>
          <w:rFonts w:eastAsia="MS PGothic" w:cs="Arial"/>
          <w:b/>
          <w:bCs/>
          <w:color w:val="A6A6A6" w:themeColor="background1" w:themeShade="A6"/>
          <w:szCs w:val="20"/>
        </w:rPr>
      </w:pPr>
      <w:r w:rsidRPr="00372109">
        <w:rPr>
          <w:rFonts w:eastAsia="MS PGothic" w:cs="Arial"/>
          <w:b/>
          <w:bCs/>
          <w:color w:val="A6A6A6" w:themeColor="background1" w:themeShade="A6"/>
          <w:szCs w:val="20"/>
        </w:rPr>
        <w:t>QC</w:t>
      </w:r>
      <w:r w:rsidR="5895E1DE" w:rsidRPr="00372109">
        <w:rPr>
          <w:rFonts w:eastAsia="MS PGothic" w:cs="Arial"/>
          <w:b/>
          <w:bCs/>
          <w:color w:val="A6A6A6" w:themeColor="background1" w:themeShade="A6"/>
          <w:szCs w:val="20"/>
        </w:rPr>
        <w:t>:</w:t>
      </w:r>
    </w:p>
    <w:p w14:paraId="14BF2B9A" w14:textId="77777777" w:rsidR="41C985FA" w:rsidRPr="00372109" w:rsidRDefault="41C985FA">
      <w:pPr>
        <w:rPr>
          <w:color w:val="A6A6A6" w:themeColor="background1" w:themeShade="A6"/>
        </w:rPr>
      </w:pPr>
    </w:p>
    <w:p w14:paraId="2F39CAE3" w14:textId="416B9C75" w:rsidR="5895E1DE" w:rsidRPr="00372109" w:rsidRDefault="5895E1DE" w:rsidP="41C985FA">
      <w:pPr>
        <w:pStyle w:val="ListParagraph"/>
        <w:numPr>
          <w:ilvl w:val="0"/>
          <w:numId w:val="1"/>
        </w:numPr>
        <w:tabs>
          <w:tab w:val="left" w:pos="2520"/>
        </w:tabs>
        <w:rPr>
          <w:rFonts w:asciiTheme="minorHAnsi" w:hAnsiTheme="minorHAnsi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Name: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br/>
      </w:r>
      <w:r w:rsidRPr="00372109">
        <w:rPr>
          <w:b/>
          <w:bCs/>
          <w:color w:val="A6A6A6" w:themeColor="background1" w:themeShade="A6"/>
        </w:rPr>
        <w:t>Pipeline Name:</w:t>
      </w:r>
      <w:r w:rsidRPr="00372109">
        <w:rPr>
          <w:color w:val="A6A6A6" w:themeColor="background1" w:themeShade="A6"/>
        </w:rPr>
        <w:t xml:space="preserve"> </w:t>
      </w:r>
      <w:r w:rsidRPr="00372109">
        <w:rPr>
          <w:color w:val="A6A6A6" w:themeColor="background1" w:themeShade="A6"/>
        </w:rPr>
        <w:tab/>
      </w:r>
      <w:r w:rsidR="30087F73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ppm-bcbsnc-amisys-tba_institutional_claims_GDF2_5_CDF2_5</w:t>
      </w:r>
    </w:p>
    <w:p w14:paraId="2E8A8A34" w14:textId="3CB46748" w:rsidR="5895E1DE" w:rsidRPr="00372109" w:rsidRDefault="5895E1DE" w:rsidP="41C985FA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Version:</w:t>
      </w:r>
      <w:r w:rsidRPr="00372109">
        <w:rPr>
          <w:color w:val="A6A6A6" w:themeColor="background1" w:themeShade="A6"/>
        </w:rPr>
        <w:tab/>
        <w:t>V1.</w:t>
      </w:r>
      <w:r w:rsidR="006358B0" w:rsidRPr="00372109">
        <w:rPr>
          <w:color w:val="A6A6A6" w:themeColor="background1" w:themeShade="A6"/>
        </w:rPr>
        <w:t>10</w:t>
      </w:r>
    </w:p>
    <w:p w14:paraId="5AF36F7D" w14:textId="630EA842" w:rsidR="5895E1DE" w:rsidRPr="00372109" w:rsidRDefault="5895E1DE" w:rsidP="41C985FA">
      <w:pPr>
        <w:ind w:firstLine="360"/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Id: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="4132AA75"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2022-02-18-110892468</w:t>
      </w:r>
    </w:p>
    <w:p w14:paraId="7DD1F0CE" w14:textId="34E66CDB" w:rsidR="5895E1DE" w:rsidRPr="00372109" w:rsidRDefault="5895E1DE" w:rsidP="41C985FA">
      <w:pPr>
        <w:pStyle w:val="ListParagraph"/>
        <w:numPr>
          <w:ilvl w:val="0"/>
          <w:numId w:val="0"/>
        </w:numPr>
        <w:tabs>
          <w:tab w:val="left" w:pos="2520"/>
        </w:tabs>
        <w:ind w:left="2520" w:hanging="21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Description:</w:t>
      </w:r>
      <w:r w:rsidRPr="00372109">
        <w:rPr>
          <w:color w:val="A6A6A6" w:themeColor="background1" w:themeShade="A6"/>
        </w:rPr>
        <w:tab/>
        <w:t xml:space="preserve">Process daily tba institutional claims files of PPM and pushes </w:t>
      </w:r>
      <w:proofErr w:type="spellStart"/>
      <w:r w:rsidRPr="00372109">
        <w:rPr>
          <w:color w:val="A6A6A6" w:themeColor="background1" w:themeShade="A6"/>
        </w:rPr>
        <w:t>cdf</w:t>
      </w:r>
      <w:proofErr w:type="spellEnd"/>
      <w:r w:rsidRPr="00372109">
        <w:rPr>
          <w:color w:val="A6A6A6" w:themeColor="background1" w:themeShade="A6"/>
        </w:rPr>
        <w:t xml:space="preserve"> to T1</w:t>
      </w:r>
    </w:p>
    <w:p w14:paraId="52FCA568" w14:textId="70441C00" w:rsidR="5895E1DE" w:rsidRPr="00372109" w:rsidRDefault="5895E1DE" w:rsidP="41C985FA">
      <w:pPr>
        <w:ind w:firstLine="360"/>
        <w:rPr>
          <w:rFonts w:eastAsia="MS PGothic" w:cs="Arial"/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 xml:space="preserve">UTC </w:t>
      </w:r>
      <w:proofErr w:type="spellStart"/>
      <w:r w:rsidRPr="00372109">
        <w:rPr>
          <w:b/>
          <w:bCs/>
          <w:color w:val="A6A6A6" w:themeColor="background1" w:themeShade="A6"/>
        </w:rPr>
        <w:t>cron</w:t>
      </w:r>
      <w:proofErr w:type="spellEnd"/>
      <w:r w:rsidRPr="00372109">
        <w:rPr>
          <w:b/>
          <w:bCs/>
          <w:color w:val="A6A6A6" w:themeColor="background1" w:themeShade="A6"/>
        </w:rPr>
        <w:t xml:space="preserve"> expression:</w:t>
      </w:r>
      <w:r w:rsidRPr="00372109">
        <w:rPr>
          <w:color w:val="A6A6A6" w:themeColor="background1" w:themeShade="A6"/>
        </w:rPr>
        <w:tab/>
      </w:r>
      <w:r w:rsidR="25ED32EE" w:rsidRPr="00372109">
        <w:rPr>
          <w:b/>
          <w:bCs/>
          <w:color w:val="A6A6A6" w:themeColor="background1" w:themeShade="A6"/>
        </w:rPr>
        <w:t>5/30 * * * *</w:t>
      </w:r>
    </w:p>
    <w:p w14:paraId="52CF65A1" w14:textId="65E7DF59" w:rsidR="41C985FA" w:rsidRPr="00372109" w:rsidRDefault="41C985FA" w:rsidP="41C985FA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bCs/>
          <w:color w:val="A6A6A6" w:themeColor="background1" w:themeShade="A6"/>
        </w:rPr>
      </w:pPr>
    </w:p>
    <w:p w14:paraId="157A963D" w14:textId="59669382" w:rsidR="41C985FA" w:rsidRPr="00372109" w:rsidRDefault="41C985FA" w:rsidP="41C985FA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bCs/>
          <w:color w:val="A6A6A6" w:themeColor="background1" w:themeShade="A6"/>
        </w:rPr>
      </w:pPr>
    </w:p>
    <w:p w14:paraId="7DD56676" w14:textId="581AA19F" w:rsidR="5895E1DE" w:rsidRPr="00372109" w:rsidRDefault="5895E1DE" w:rsidP="41C985FA">
      <w:pPr>
        <w:pStyle w:val="breadcrumb-item"/>
        <w:shd w:val="clear" w:color="auto" w:fill="F3F3F3"/>
        <w:spacing w:before="0" w:beforeAutospacing="0" w:after="0" w:afterAutospacing="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2.   Name: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br/>
      </w:r>
      <w:r w:rsidRPr="00372109">
        <w:rPr>
          <w:b/>
          <w:bCs/>
          <w:color w:val="A6A6A6" w:themeColor="background1" w:themeShade="A6"/>
        </w:rPr>
        <w:t xml:space="preserve">      </w:t>
      </w:r>
      <w:r w:rsidRPr="00372109">
        <w:rPr>
          <w:rFonts w:ascii="Arial" w:eastAsiaTheme="minorEastAsia" w:hAnsi="Arial" w:cstheme="minorBidi"/>
          <w:b/>
          <w:bCs/>
          <w:color w:val="A6A6A6" w:themeColor="background1" w:themeShade="A6"/>
          <w:sz w:val="20"/>
          <w:szCs w:val="20"/>
        </w:rPr>
        <w:t xml:space="preserve">Pipeline Name: </w:t>
      </w:r>
      <w:r w:rsidRPr="00372109">
        <w:rPr>
          <w:color w:val="A6A6A6" w:themeColor="background1" w:themeShade="A6"/>
        </w:rPr>
        <w:tab/>
        <w:t xml:space="preserve">     </w:t>
      </w:r>
      <w:r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ppm-bcbsnc-amisys-tba_professional_claims_GDF2_5_CDF2_5</w:t>
      </w:r>
    </w:p>
    <w:p w14:paraId="1ACB769E" w14:textId="48EC13DF" w:rsidR="5895E1DE" w:rsidRPr="00372109" w:rsidRDefault="5895E1DE" w:rsidP="41C985FA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Version:</w:t>
      </w:r>
      <w:r w:rsidRPr="00372109">
        <w:rPr>
          <w:color w:val="A6A6A6" w:themeColor="background1" w:themeShade="A6"/>
        </w:rPr>
        <w:tab/>
        <w:t>V1.</w:t>
      </w:r>
      <w:r w:rsidR="006358B0" w:rsidRPr="00372109">
        <w:rPr>
          <w:color w:val="A6A6A6" w:themeColor="background1" w:themeShade="A6"/>
        </w:rPr>
        <w:t>11</w:t>
      </w:r>
    </w:p>
    <w:p w14:paraId="10E23A83" w14:textId="5BCC31B6" w:rsidR="5895E1DE" w:rsidRPr="00372109" w:rsidRDefault="5895E1DE" w:rsidP="41C985FA">
      <w:pPr>
        <w:ind w:firstLine="360"/>
        <w:rPr>
          <w:rFonts w:eastAsia="MS PGothic" w:cs="Arial"/>
          <w:color w:val="A6A6A6" w:themeColor="background1" w:themeShade="A6"/>
          <w:szCs w:val="20"/>
        </w:rPr>
      </w:pPr>
      <w:r w:rsidRPr="00372109">
        <w:rPr>
          <w:b/>
          <w:bCs/>
          <w:color w:val="A6A6A6" w:themeColor="background1" w:themeShade="A6"/>
        </w:rPr>
        <w:t>Id:</w:t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Pr="00372109">
        <w:rPr>
          <w:color w:val="A6A6A6" w:themeColor="background1" w:themeShade="A6"/>
        </w:rPr>
        <w:tab/>
      </w:r>
      <w:r w:rsidRPr="00372109">
        <w:rPr>
          <w:rFonts w:ascii="Poppins" w:eastAsia="Poppins" w:hAnsi="Poppins" w:cs="Poppins"/>
          <w:color w:val="A6A6A6" w:themeColor="background1" w:themeShade="A6"/>
          <w:sz w:val="21"/>
          <w:szCs w:val="21"/>
        </w:rPr>
        <w:t>2022-02-18-111127854</w:t>
      </w:r>
    </w:p>
    <w:p w14:paraId="6A9FFB53" w14:textId="45F1E402" w:rsidR="5895E1DE" w:rsidRPr="00372109" w:rsidRDefault="5895E1DE" w:rsidP="41C985FA">
      <w:pPr>
        <w:pStyle w:val="ListParagraph"/>
        <w:ind w:hanging="2160"/>
        <w:rPr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>Description:</w:t>
      </w:r>
      <w:r w:rsidRPr="00372109">
        <w:rPr>
          <w:color w:val="A6A6A6" w:themeColor="background1" w:themeShade="A6"/>
        </w:rPr>
        <w:tab/>
        <w:t xml:space="preserve">Process daily tba professional claims files of PPM and pushes </w:t>
      </w:r>
      <w:proofErr w:type="spellStart"/>
      <w:r w:rsidRPr="00372109">
        <w:rPr>
          <w:color w:val="A6A6A6" w:themeColor="background1" w:themeShade="A6"/>
        </w:rPr>
        <w:t>cdf</w:t>
      </w:r>
      <w:proofErr w:type="spellEnd"/>
      <w:r w:rsidRPr="00372109">
        <w:rPr>
          <w:color w:val="A6A6A6" w:themeColor="background1" w:themeShade="A6"/>
        </w:rPr>
        <w:t xml:space="preserve"> to T1</w:t>
      </w:r>
    </w:p>
    <w:p w14:paraId="0A61B667" w14:textId="46163610" w:rsidR="5895E1DE" w:rsidRPr="00372109" w:rsidRDefault="5895E1DE" w:rsidP="41C985FA">
      <w:pPr>
        <w:ind w:firstLine="360"/>
        <w:rPr>
          <w:rFonts w:eastAsia="MS PGothic" w:cs="Arial"/>
          <w:color w:val="A6A6A6" w:themeColor="background1" w:themeShade="A6"/>
        </w:rPr>
      </w:pPr>
      <w:r w:rsidRPr="00372109">
        <w:rPr>
          <w:b/>
          <w:bCs/>
          <w:color w:val="A6A6A6" w:themeColor="background1" w:themeShade="A6"/>
        </w:rPr>
        <w:t xml:space="preserve">UTC </w:t>
      </w:r>
      <w:proofErr w:type="spellStart"/>
      <w:r w:rsidRPr="00372109">
        <w:rPr>
          <w:b/>
          <w:bCs/>
          <w:color w:val="A6A6A6" w:themeColor="background1" w:themeShade="A6"/>
        </w:rPr>
        <w:t>cron</w:t>
      </w:r>
      <w:proofErr w:type="spellEnd"/>
      <w:r w:rsidRPr="00372109">
        <w:rPr>
          <w:b/>
          <w:bCs/>
          <w:color w:val="A6A6A6" w:themeColor="background1" w:themeShade="A6"/>
        </w:rPr>
        <w:t xml:space="preserve"> expression:</w:t>
      </w:r>
      <w:r w:rsidRPr="00372109">
        <w:rPr>
          <w:color w:val="A6A6A6" w:themeColor="background1" w:themeShade="A6"/>
        </w:rPr>
        <w:tab/>
      </w:r>
      <w:r w:rsidR="5BBE1183" w:rsidRPr="00372109">
        <w:rPr>
          <w:b/>
          <w:bCs/>
          <w:color w:val="A6A6A6" w:themeColor="background1" w:themeShade="A6"/>
        </w:rPr>
        <w:t>5/30 * * * *</w:t>
      </w:r>
    </w:p>
    <w:p w14:paraId="699658E8" w14:textId="6C51BB21" w:rsidR="41C985FA" w:rsidRDefault="41C985FA" w:rsidP="41C985FA">
      <w:pPr>
        <w:pStyle w:val="ListParagraph"/>
        <w:numPr>
          <w:ilvl w:val="0"/>
          <w:numId w:val="0"/>
        </w:numPr>
        <w:tabs>
          <w:tab w:val="left" w:pos="2520"/>
        </w:tabs>
        <w:ind w:left="360"/>
        <w:rPr>
          <w:b/>
          <w:bCs/>
        </w:rPr>
      </w:pPr>
    </w:p>
    <w:p w14:paraId="5089EA10" w14:textId="6BF98FA4" w:rsidR="41C985FA" w:rsidRDefault="41C985FA" w:rsidP="41C985FA">
      <w:pPr>
        <w:tabs>
          <w:tab w:val="left" w:pos="2520"/>
        </w:tabs>
        <w:rPr>
          <w:rFonts w:eastAsia="MS PGothic" w:cs="Arial"/>
          <w:b/>
          <w:bCs/>
          <w:szCs w:val="20"/>
        </w:rPr>
      </w:pPr>
    </w:p>
    <w:p w14:paraId="768F7C25" w14:textId="799A93BF" w:rsidR="00C511E7" w:rsidRDefault="00C511E7" w:rsidP="008D7D64">
      <w:pPr>
        <w:pStyle w:val="ListParagraph"/>
        <w:numPr>
          <w:ilvl w:val="0"/>
          <w:numId w:val="0"/>
        </w:numPr>
        <w:ind w:left="360"/>
        <w:rPr>
          <w:bCs/>
        </w:rPr>
      </w:pPr>
    </w:p>
    <w:p w14:paraId="3CFCFE43" w14:textId="77777777" w:rsidR="00922481" w:rsidRDefault="00922481" w:rsidP="00AC064B">
      <w:pPr>
        <w:rPr>
          <w:bCs/>
        </w:rPr>
      </w:pPr>
    </w:p>
    <w:p w14:paraId="2CFB1B87" w14:textId="256A5484" w:rsidR="003E7294" w:rsidRPr="00F022E0" w:rsidRDefault="00B41F54" w:rsidP="00B24151">
      <w:pPr>
        <w:ind w:left="360" w:hanging="360"/>
        <w:rPr>
          <w:bCs/>
          <w:color w:val="A6A6A6" w:themeColor="background1" w:themeShade="A6"/>
        </w:rPr>
      </w:pPr>
      <w:r w:rsidRPr="00F022E0">
        <w:rPr>
          <w:bCs/>
          <w:color w:val="A6A6A6" w:themeColor="background1" w:themeShade="A6"/>
        </w:rPr>
        <w:t>Click on the “Schedule Pipeline Runs” icon to set/stop schedule.</w:t>
      </w:r>
    </w:p>
    <w:p w14:paraId="7657298F" w14:textId="11504538" w:rsidR="00B41F54" w:rsidRPr="00F022E0" w:rsidRDefault="00B41F54" w:rsidP="00B24151">
      <w:pPr>
        <w:ind w:left="360" w:hanging="360"/>
        <w:rPr>
          <w:bCs/>
          <w:color w:val="A6A6A6" w:themeColor="background1" w:themeShade="A6"/>
        </w:rPr>
      </w:pPr>
      <w:r w:rsidRPr="00F022E0">
        <w:rPr>
          <w:noProof/>
          <w:color w:val="A6A6A6" w:themeColor="background1" w:themeShade="A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1EFBEF" wp14:editId="123F51F6">
                <wp:simplePos x="0" y="0"/>
                <wp:positionH relativeFrom="column">
                  <wp:posOffset>5452110</wp:posOffset>
                </wp:positionH>
                <wp:positionV relativeFrom="paragraph">
                  <wp:posOffset>1164559</wp:posOffset>
                </wp:positionV>
                <wp:extent cx="45719" cy="70085"/>
                <wp:effectExtent l="0" t="0" r="0" b="635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008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C7171BA">
              <v:shapetype id="_x0000_t67" coordsize="21600,21600" o:spt="67" adj="16200,5400" path="m0@0l@1@0@1,0@2,0@2@0,21600@0,10800,21600xe" w14:anchorId="2B0E68CA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7" style="position:absolute;margin-left:429.3pt;margin-top:91.7pt;width:3.6pt;height: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red" stroked="f" strokeweight="1pt" type="#_x0000_t67" adj="14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"/>
            </w:pict>
          </mc:Fallback>
        </mc:AlternateContent>
      </w:r>
      <w:r w:rsidRPr="00F022E0">
        <w:rPr>
          <w:noProof/>
          <w:color w:val="A6A6A6" w:themeColor="background1" w:themeShade="A6"/>
        </w:rPr>
        <w:drawing>
          <wp:inline distT="0" distB="0" distL="0" distR="0" wp14:anchorId="56030927" wp14:editId="088E5EAE">
            <wp:extent cx="5943600" cy="1798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4D41" w14:textId="046C2BBA" w:rsidR="003E7294" w:rsidRPr="00F022E0" w:rsidRDefault="003E7294" w:rsidP="003E7294">
      <w:pPr>
        <w:rPr>
          <w:color w:val="A6A6A6" w:themeColor="background1" w:themeShade="A6"/>
        </w:rPr>
      </w:pPr>
    </w:p>
    <w:p w14:paraId="44D625C2" w14:textId="312BB15F" w:rsidR="00B41F54" w:rsidRPr="00F022E0" w:rsidRDefault="39E62A42" w:rsidP="003E7294">
      <w:pPr>
        <w:rPr>
          <w:color w:val="A6A6A6" w:themeColor="background1" w:themeShade="A6"/>
        </w:rPr>
      </w:pPr>
      <w:r w:rsidRPr="00F022E0">
        <w:rPr>
          <w:noProof/>
          <w:color w:val="A6A6A6" w:themeColor="background1" w:themeShade="A6"/>
        </w:rPr>
        <w:drawing>
          <wp:inline distT="0" distB="0" distL="0" distR="0" wp14:anchorId="74404E5E" wp14:editId="1582CCBD">
            <wp:extent cx="2762250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1DA5" w14:textId="2B1C9F5D" w:rsidR="00701F47" w:rsidRDefault="00701F47" w:rsidP="007810D7"/>
    <w:p w14:paraId="30C19A54" w14:textId="77777777" w:rsidR="0086350B" w:rsidRPr="0086350B" w:rsidRDefault="0086350B" w:rsidP="0086350B"/>
    <w:p w14:paraId="7797AEF3" w14:textId="77777777" w:rsidR="00F022E0" w:rsidRDefault="00F022E0">
      <w:pPr>
        <w:rPr>
          <w:rFonts w:eastAsiaTheme="majorEastAsia" w:cstheme="majorBidi"/>
          <w:bCs/>
          <w:color w:val="EC008C" w:themeColor="accent2"/>
          <w:sz w:val="28"/>
          <w:szCs w:val="26"/>
        </w:rPr>
      </w:pPr>
      <w:bookmarkStart w:id="6" w:name="_Toc1796464181"/>
      <w:r>
        <w:br w:type="page"/>
      </w:r>
    </w:p>
    <w:p w14:paraId="22176458" w14:textId="4D595827" w:rsidR="000600B1" w:rsidRDefault="000600B1" w:rsidP="000600B1">
      <w:pPr>
        <w:pStyle w:val="Heading2"/>
      </w:pPr>
      <w:proofErr w:type="spellStart"/>
      <w:r>
        <w:lastRenderedPageBreak/>
        <w:t>Adhoc</w:t>
      </w:r>
      <w:proofErr w:type="spellEnd"/>
      <w:r>
        <w:t xml:space="preserve"> Processing of Client Files</w:t>
      </w:r>
      <w:bookmarkEnd w:id="6"/>
    </w:p>
    <w:p w14:paraId="71ADB378" w14:textId="24FBF6F7" w:rsidR="000600B1" w:rsidRDefault="000600B1" w:rsidP="000600B1"/>
    <w:p w14:paraId="6F446EAF" w14:textId="77777777" w:rsidR="00F022E0" w:rsidRDefault="00F022E0" w:rsidP="00BD4231">
      <w:pPr>
        <w:pStyle w:val="Heading1"/>
      </w:pPr>
      <w:bookmarkStart w:id="7" w:name="_Toc1027695195"/>
    </w:p>
    <w:p w14:paraId="3A27CCA3" w14:textId="77777777" w:rsidR="00F022E0" w:rsidRDefault="00F022E0" w:rsidP="00BD4231">
      <w:pPr>
        <w:pStyle w:val="Heading1"/>
      </w:pPr>
    </w:p>
    <w:p w14:paraId="3C839E57" w14:textId="77777777" w:rsidR="00F022E0" w:rsidRDefault="00F022E0" w:rsidP="00BD4231">
      <w:pPr>
        <w:pStyle w:val="Heading1"/>
      </w:pPr>
    </w:p>
    <w:p w14:paraId="5AA4DE10" w14:textId="77777777" w:rsidR="00F022E0" w:rsidRDefault="00F022E0" w:rsidP="00BD4231">
      <w:pPr>
        <w:pStyle w:val="Heading1"/>
      </w:pPr>
    </w:p>
    <w:p w14:paraId="37EC2EA5" w14:textId="77777777" w:rsidR="00F022E0" w:rsidRDefault="00F022E0">
      <w:pPr>
        <w:rPr>
          <w:rFonts w:eastAsiaTheme="majorEastAsia" w:cstheme="majorBidi"/>
          <w:bCs/>
          <w:color w:val="30006F" w:themeColor="accent1"/>
          <w:sz w:val="40"/>
          <w:szCs w:val="32"/>
        </w:rPr>
      </w:pPr>
      <w:r>
        <w:br w:type="page"/>
      </w:r>
    </w:p>
    <w:p w14:paraId="228610CD" w14:textId="01E7E295" w:rsidR="00BD4231" w:rsidRDefault="00BD4231" w:rsidP="00BD4231">
      <w:pPr>
        <w:pStyle w:val="Heading1"/>
      </w:pPr>
      <w:r>
        <w:lastRenderedPageBreak/>
        <w:t>Monitoring</w:t>
      </w:r>
      <w:bookmarkEnd w:id="7"/>
    </w:p>
    <w:p w14:paraId="0C3F5D38" w14:textId="201CF75C" w:rsidR="00BD4231" w:rsidRDefault="00BD4231" w:rsidP="00BD4231"/>
    <w:p w14:paraId="124A39A0" w14:textId="62413CAB" w:rsidR="00F022E0" w:rsidRPr="003971F7" w:rsidRDefault="00F022E0" w:rsidP="00BD4231">
      <w:r w:rsidRPr="00372109">
        <w:rPr>
          <w:color w:val="643DBB" w:themeColor="accent5" w:themeShade="BF"/>
        </w:rPr>
        <w:t xml:space="preserve">To do: Write some </w:t>
      </w:r>
      <w:r>
        <w:rPr>
          <w:color w:val="643DBB" w:themeColor="accent5" w:themeShade="BF"/>
        </w:rPr>
        <w:t>details</w:t>
      </w:r>
      <w:r w:rsidRPr="00372109">
        <w:rPr>
          <w:color w:val="643DBB" w:themeColor="accent5" w:themeShade="BF"/>
        </w:rPr>
        <w:t xml:space="preserve"> about</w:t>
      </w:r>
      <w:r>
        <w:rPr>
          <w:color w:val="643DBB" w:themeColor="accent5" w:themeShade="BF"/>
        </w:rPr>
        <w:t xml:space="preserve"> what you want these to be monitored (via email notification, monitoring UI, or Hue Job browser, etc.)</w:t>
      </w:r>
    </w:p>
    <w:p w14:paraId="5AFB698D" w14:textId="01FA8D48" w:rsidR="00D67728" w:rsidRDefault="00D67728" w:rsidP="00D67728">
      <w:pPr>
        <w:pStyle w:val="Heading2"/>
      </w:pPr>
      <w:bookmarkStart w:id="8" w:name="_Toc1741905329"/>
      <w:r>
        <w:t>Status Check</w:t>
      </w:r>
      <w:bookmarkEnd w:id="8"/>
    </w:p>
    <w:p w14:paraId="040ABF7A" w14:textId="77777777" w:rsidR="00D67728" w:rsidRPr="00D67728" w:rsidRDefault="00D67728" w:rsidP="00D67728"/>
    <w:p w14:paraId="703DD8C3" w14:textId="0DADFCB4" w:rsidR="003A738E" w:rsidRDefault="003A738E" w:rsidP="00BD4231"/>
    <w:p w14:paraId="02F57A90" w14:textId="77777777" w:rsidR="00A065D7" w:rsidRDefault="00A065D7" w:rsidP="009F062C">
      <w:pPr>
        <w:pStyle w:val="Heading3"/>
      </w:pPr>
    </w:p>
    <w:p w14:paraId="0ED333C5" w14:textId="19A4D2D7" w:rsidR="00974632" w:rsidRDefault="00974632"/>
    <w:p w14:paraId="62FB5A09" w14:textId="25536098" w:rsidR="00A31C0D" w:rsidRDefault="00A31C0D">
      <w:pPr>
        <w:rPr>
          <w:rFonts w:eastAsia="Times New Roman"/>
        </w:rPr>
      </w:pPr>
    </w:p>
    <w:p w14:paraId="38DFDEF5" w14:textId="1E0A37BA" w:rsidR="00974632" w:rsidRDefault="00974632" w:rsidP="00974632">
      <w:pPr>
        <w:pStyle w:val="Heading1"/>
      </w:pPr>
      <w:bookmarkStart w:id="9" w:name="_Toc1588013329"/>
      <w:r>
        <w:t>Troubleshooting</w:t>
      </w:r>
      <w:bookmarkEnd w:id="9"/>
    </w:p>
    <w:p w14:paraId="7F791E1D" w14:textId="77777777" w:rsidR="00974632" w:rsidRDefault="00974632" w:rsidP="00974632"/>
    <w:p w14:paraId="77F669CF" w14:textId="77777777" w:rsidR="00F022E0" w:rsidRDefault="00F022E0" w:rsidP="00974632"/>
    <w:p w14:paraId="50F77560" w14:textId="77777777" w:rsidR="00F022E0" w:rsidRDefault="00F022E0" w:rsidP="00974632">
      <w:pPr>
        <w:rPr>
          <w:color w:val="643DBB" w:themeColor="accent5" w:themeShade="BF"/>
        </w:rPr>
      </w:pPr>
      <w:r w:rsidRPr="00372109">
        <w:rPr>
          <w:color w:val="643DBB" w:themeColor="accent5" w:themeShade="BF"/>
        </w:rPr>
        <w:t xml:space="preserve">To do: Write some </w:t>
      </w:r>
      <w:r>
        <w:rPr>
          <w:color w:val="643DBB" w:themeColor="accent5" w:themeShade="BF"/>
        </w:rPr>
        <w:t>details</w:t>
      </w:r>
      <w:r w:rsidRPr="00372109">
        <w:rPr>
          <w:color w:val="643DBB" w:themeColor="accent5" w:themeShade="BF"/>
        </w:rPr>
        <w:t xml:space="preserve"> about</w:t>
      </w:r>
      <w:r>
        <w:rPr>
          <w:color w:val="643DBB" w:themeColor="accent5" w:themeShade="BF"/>
        </w:rPr>
        <w:t xml:space="preserve"> what need to be checked at Level 1 Production support and include the resolution. (see example below)</w:t>
      </w:r>
    </w:p>
    <w:p w14:paraId="0C9B52ED" w14:textId="77777777" w:rsidR="00F022E0" w:rsidRDefault="00F022E0" w:rsidP="00974632">
      <w:pPr>
        <w:rPr>
          <w:color w:val="643DBB" w:themeColor="accent5" w:themeShade="BF"/>
        </w:rPr>
      </w:pPr>
    </w:p>
    <w:p w14:paraId="61F265B9" w14:textId="77777777" w:rsidR="00F022E0" w:rsidRDefault="00F022E0" w:rsidP="00974632">
      <w:pPr>
        <w:rPr>
          <w:color w:val="643DBB" w:themeColor="accent5" w:themeShade="BF"/>
        </w:rPr>
      </w:pPr>
    </w:p>
    <w:p w14:paraId="72AAE7A2" w14:textId="3DC8F882" w:rsidR="00F022E0" w:rsidRDefault="00F022E0" w:rsidP="00974632">
      <w:pPr>
        <w:rPr>
          <w:color w:val="643DBB" w:themeColor="accent5" w:themeShade="BF"/>
        </w:rPr>
      </w:pPr>
      <w:r>
        <w:rPr>
          <w:color w:val="643DBB" w:themeColor="accent5" w:themeShade="BF"/>
        </w:rPr>
        <w:t xml:space="preserve"> </w:t>
      </w:r>
    </w:p>
    <w:p w14:paraId="262B6FF0" w14:textId="77777777" w:rsidR="00F022E0" w:rsidRPr="00F022E0" w:rsidRDefault="00F022E0" w:rsidP="00974632">
      <w:pPr>
        <w:rPr>
          <w:color w:val="A6A6A6" w:themeColor="background1" w:themeShade="A6"/>
        </w:rPr>
      </w:pPr>
    </w:p>
    <w:p w14:paraId="648538D1" w14:textId="43461546" w:rsidR="00974632" w:rsidRPr="00F022E0" w:rsidRDefault="00974632" w:rsidP="00974632">
      <w:pPr>
        <w:rPr>
          <w:color w:val="A6A6A6" w:themeColor="background1" w:themeShade="A6"/>
        </w:rPr>
      </w:pPr>
      <w:r w:rsidRPr="00F022E0">
        <w:rPr>
          <w:color w:val="A6A6A6" w:themeColor="background1" w:themeShade="A6"/>
        </w:rPr>
        <w:t xml:space="preserve">To troubleshoot a failed job, go to the corresponding Oozie workflow (refer to Monitoring section #3 above). Drill down (click on Tasks tab then External id link of task with ERROR status) to the bottom level failed task for </w:t>
      </w:r>
      <w:proofErr w:type="spellStart"/>
      <w:r w:rsidRPr="00F022E0">
        <w:rPr>
          <w:color w:val="A6A6A6" w:themeColor="background1" w:themeShade="A6"/>
        </w:rPr>
        <w:t>stdout</w:t>
      </w:r>
      <w:proofErr w:type="spellEnd"/>
      <w:r w:rsidRPr="00F022E0">
        <w:rPr>
          <w:color w:val="A6A6A6" w:themeColor="background1" w:themeShade="A6"/>
        </w:rPr>
        <w:t xml:space="preserve"> and stderr.</w:t>
      </w:r>
    </w:p>
    <w:p w14:paraId="65E1948C" w14:textId="77777777" w:rsidR="00974632" w:rsidRPr="00F022E0" w:rsidRDefault="00974632" w:rsidP="00974632">
      <w:pPr>
        <w:rPr>
          <w:color w:val="A6A6A6" w:themeColor="background1" w:themeShade="A6"/>
        </w:rPr>
      </w:pPr>
    </w:p>
    <w:tbl>
      <w:tblPr>
        <w:tblStyle w:val="PlainTab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65"/>
        <w:gridCol w:w="4500"/>
        <w:gridCol w:w="4585"/>
      </w:tblGrid>
      <w:tr w:rsidR="00F022E0" w:rsidRPr="00F022E0" w14:paraId="10B1305F" w14:textId="77777777" w:rsidTr="00320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1A0CAAE9" w14:textId="77777777" w:rsidR="00974632" w:rsidRPr="00F022E0" w:rsidRDefault="00974632" w:rsidP="00320138">
            <w:pPr>
              <w:rPr>
                <w:color w:val="A6A6A6" w:themeColor="background1" w:themeShade="A6"/>
              </w:rPr>
            </w:pPr>
          </w:p>
        </w:tc>
        <w:tc>
          <w:tcPr>
            <w:tcW w:w="45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73055D45" w14:textId="77777777" w:rsidR="00974632" w:rsidRPr="00F022E0" w:rsidRDefault="00974632" w:rsidP="003201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>Fail Reason</w:t>
            </w:r>
          </w:p>
        </w:tc>
        <w:tc>
          <w:tcPr>
            <w:tcW w:w="45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FD81BD9" w14:textId="77777777" w:rsidR="00974632" w:rsidRPr="00F022E0" w:rsidRDefault="00974632" w:rsidP="003201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>Resolution</w:t>
            </w:r>
          </w:p>
        </w:tc>
      </w:tr>
      <w:tr w:rsidR="00F022E0" w:rsidRPr="00F022E0" w14:paraId="247BF547" w14:textId="77777777" w:rsidTr="0032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" w:type="dxa"/>
            <w:tcBorders>
              <w:top w:val="single" w:sz="4" w:space="0" w:color="auto"/>
              <w:left w:val="single" w:sz="4" w:space="0" w:color="auto"/>
            </w:tcBorders>
          </w:tcPr>
          <w:p w14:paraId="78996C7F" w14:textId="77777777" w:rsidR="00974632" w:rsidRPr="00F022E0" w:rsidRDefault="00974632" w:rsidP="00320138">
            <w:pPr>
              <w:rPr>
                <w:b w:val="0"/>
                <w:bCs w:val="0"/>
                <w:color w:val="A6A6A6" w:themeColor="background1" w:themeShade="A6"/>
              </w:rPr>
            </w:pPr>
            <w:r w:rsidRPr="00F022E0">
              <w:rPr>
                <w:b w:val="0"/>
                <w:bCs w:val="0"/>
                <w:color w:val="A6A6A6" w:themeColor="background1" w:themeShade="A6"/>
              </w:rPr>
              <w:t>1</w:t>
            </w:r>
          </w:p>
        </w:tc>
        <w:tc>
          <w:tcPr>
            <w:tcW w:w="4500" w:type="dxa"/>
            <w:tcBorders>
              <w:top w:val="single" w:sz="4" w:space="0" w:color="auto"/>
            </w:tcBorders>
          </w:tcPr>
          <w:p w14:paraId="30E448FC" w14:textId="77777777" w:rsidR="00974632" w:rsidRPr="00F022E0" w:rsidRDefault="00974632" w:rsidP="0032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>Hadoop cluster services down or resources inadequate, including out of disk space</w:t>
            </w:r>
          </w:p>
        </w:tc>
        <w:tc>
          <w:tcPr>
            <w:tcW w:w="4585" w:type="dxa"/>
            <w:tcBorders>
              <w:top w:val="single" w:sz="4" w:space="0" w:color="auto"/>
              <w:right w:val="single" w:sz="4" w:space="0" w:color="auto"/>
            </w:tcBorders>
          </w:tcPr>
          <w:p w14:paraId="40D0C756" w14:textId="0A7B2729" w:rsidR="00974632" w:rsidRPr="00F022E0" w:rsidRDefault="00974632" w:rsidP="0032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 xml:space="preserve">Send out email to </w:t>
            </w:r>
            <w:hyperlink r:id="rId17" w:history="1">
              <w:r w:rsidRPr="00F022E0">
                <w:rPr>
                  <w:rStyle w:val="Hyperlink"/>
                  <w:color w:val="A6A6A6" w:themeColor="background1" w:themeShade="A6"/>
                </w:rPr>
                <w:t>hadoop.administration@cotiviti.com</w:t>
              </w:r>
            </w:hyperlink>
            <w:r w:rsidRPr="00F022E0">
              <w:rPr>
                <w:color w:val="A6A6A6" w:themeColor="background1" w:themeShade="A6"/>
              </w:rPr>
              <w:t xml:space="preserve"> to report system down. After system is back up and running, rerun pipeline manually.</w:t>
            </w:r>
          </w:p>
        </w:tc>
      </w:tr>
      <w:tr w:rsidR="00F022E0" w:rsidRPr="00F022E0" w14:paraId="56443139" w14:textId="77777777" w:rsidTr="00320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" w:type="dxa"/>
            <w:tcBorders>
              <w:left w:val="single" w:sz="4" w:space="0" w:color="auto"/>
            </w:tcBorders>
          </w:tcPr>
          <w:p w14:paraId="427D5FC3" w14:textId="77777777" w:rsidR="00974632" w:rsidRPr="00F022E0" w:rsidRDefault="00974632" w:rsidP="00320138">
            <w:pPr>
              <w:rPr>
                <w:b w:val="0"/>
                <w:bCs w:val="0"/>
                <w:color w:val="A6A6A6" w:themeColor="background1" w:themeShade="A6"/>
              </w:rPr>
            </w:pPr>
            <w:r w:rsidRPr="00F022E0">
              <w:rPr>
                <w:b w:val="0"/>
                <w:bCs w:val="0"/>
                <w:color w:val="A6A6A6" w:themeColor="background1" w:themeShade="A6"/>
              </w:rPr>
              <w:t>2</w:t>
            </w:r>
          </w:p>
        </w:tc>
        <w:tc>
          <w:tcPr>
            <w:tcW w:w="4500" w:type="dxa"/>
          </w:tcPr>
          <w:p w14:paraId="5ECF93CE" w14:textId="77777777" w:rsidR="00974632" w:rsidRPr="00F022E0" w:rsidRDefault="00974632" w:rsidP="00320138">
            <w:pPr>
              <w:pBdr>
                <w:left w:val="single" w:sz="36" w:space="7" w:color="DCDCDC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 xml:space="preserve">Platform command failed, usually due to </w:t>
            </w:r>
            <w:proofErr w:type="spellStart"/>
            <w:r w:rsidRPr="00F022E0">
              <w:rPr>
                <w:color w:val="A6A6A6" w:themeColor="background1" w:themeShade="A6"/>
              </w:rPr>
              <w:t>postgres</w:t>
            </w:r>
            <w:proofErr w:type="spellEnd"/>
            <w:r w:rsidRPr="00F022E0">
              <w:rPr>
                <w:color w:val="A6A6A6" w:themeColor="background1" w:themeShade="A6"/>
              </w:rPr>
              <w:t xml:space="preserve"> database unavailability</w:t>
            </w:r>
          </w:p>
        </w:tc>
        <w:tc>
          <w:tcPr>
            <w:tcW w:w="4585" w:type="dxa"/>
            <w:tcBorders>
              <w:right w:val="single" w:sz="4" w:space="0" w:color="auto"/>
            </w:tcBorders>
          </w:tcPr>
          <w:p w14:paraId="5C66291D" w14:textId="00C1E05A" w:rsidR="00974632" w:rsidRPr="00F022E0" w:rsidRDefault="00974632" w:rsidP="0032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 xml:space="preserve">Manually rerun once. If problem persists, then </w:t>
            </w:r>
            <w:r w:rsidR="00147D2E" w:rsidRPr="00F022E0">
              <w:rPr>
                <w:color w:val="A6A6A6" w:themeColor="background1" w:themeShade="A6"/>
              </w:rPr>
              <w:t>post in the DI-Nile-</w:t>
            </w:r>
            <w:proofErr w:type="spellStart"/>
            <w:r w:rsidR="00147D2E" w:rsidRPr="00F022E0">
              <w:rPr>
                <w:color w:val="A6A6A6" w:themeColor="background1" w:themeShade="A6"/>
              </w:rPr>
              <w:t>PlatformSupport</w:t>
            </w:r>
            <w:proofErr w:type="spellEnd"/>
            <w:r w:rsidR="00147D2E" w:rsidRPr="00F022E0">
              <w:rPr>
                <w:color w:val="A6A6A6" w:themeColor="background1" w:themeShade="A6"/>
              </w:rPr>
              <w:t xml:space="preserve"> </w:t>
            </w:r>
            <w:r w:rsidR="00FB1C87" w:rsidRPr="00F022E0">
              <w:rPr>
                <w:color w:val="A6A6A6" w:themeColor="background1" w:themeShade="A6"/>
              </w:rPr>
              <w:t xml:space="preserve">Teams chat </w:t>
            </w:r>
            <w:r w:rsidR="00147D2E" w:rsidRPr="00F022E0">
              <w:rPr>
                <w:color w:val="A6A6A6" w:themeColor="background1" w:themeShade="A6"/>
              </w:rPr>
              <w:t xml:space="preserve">group </w:t>
            </w:r>
            <w:r w:rsidRPr="00F022E0">
              <w:rPr>
                <w:color w:val="A6A6A6" w:themeColor="background1" w:themeShade="A6"/>
              </w:rPr>
              <w:t>providing the application id of the failed task. After confirming issue resolved, rerun pipeline manually.</w:t>
            </w:r>
          </w:p>
        </w:tc>
      </w:tr>
      <w:tr w:rsidR="00F022E0" w:rsidRPr="00F022E0" w14:paraId="0B822ABE" w14:textId="77777777" w:rsidTr="0032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" w:type="dxa"/>
            <w:tcBorders>
              <w:left w:val="single" w:sz="4" w:space="0" w:color="auto"/>
            </w:tcBorders>
          </w:tcPr>
          <w:p w14:paraId="60FDC4FF" w14:textId="1BAE7432" w:rsidR="0029364F" w:rsidRPr="00F022E0" w:rsidRDefault="0029364F" w:rsidP="00320138">
            <w:pPr>
              <w:rPr>
                <w:b w:val="0"/>
                <w:bCs w:val="0"/>
                <w:color w:val="A6A6A6" w:themeColor="background1" w:themeShade="A6"/>
              </w:rPr>
            </w:pPr>
            <w:r w:rsidRPr="00F022E0">
              <w:rPr>
                <w:b w:val="0"/>
                <w:bCs w:val="0"/>
                <w:color w:val="A6A6A6" w:themeColor="background1" w:themeShade="A6"/>
              </w:rPr>
              <w:t>3</w:t>
            </w:r>
          </w:p>
        </w:tc>
        <w:tc>
          <w:tcPr>
            <w:tcW w:w="4500" w:type="dxa"/>
          </w:tcPr>
          <w:p w14:paraId="027B5A5C" w14:textId="0EBCC4B2" w:rsidR="0029364F" w:rsidRPr="00F022E0" w:rsidRDefault="00750B6D" w:rsidP="00320138">
            <w:pPr>
              <w:pBdr>
                <w:left w:val="single" w:sz="36" w:space="7" w:color="DCDCDC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>Error: 400 bad request. More than 2000 jobs are triggered because of which any new job which is triggered gives an error.</w:t>
            </w:r>
          </w:p>
        </w:tc>
        <w:tc>
          <w:tcPr>
            <w:tcW w:w="4585" w:type="dxa"/>
            <w:tcBorders>
              <w:right w:val="single" w:sz="4" w:space="0" w:color="auto"/>
            </w:tcBorders>
          </w:tcPr>
          <w:p w14:paraId="5146283A" w14:textId="416B9B96" w:rsidR="0029364F" w:rsidRPr="00F022E0" w:rsidRDefault="00EB4186" w:rsidP="0032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F022E0">
              <w:rPr>
                <w:color w:val="A6A6A6" w:themeColor="background1" w:themeShade="A6"/>
              </w:rPr>
              <w:t>DI-Nile-</w:t>
            </w:r>
            <w:proofErr w:type="spellStart"/>
            <w:r w:rsidRPr="00F022E0">
              <w:rPr>
                <w:color w:val="A6A6A6" w:themeColor="background1" w:themeShade="A6"/>
              </w:rPr>
              <w:t>PlatformSupport</w:t>
            </w:r>
            <w:proofErr w:type="spellEnd"/>
            <w:r w:rsidRPr="00F022E0">
              <w:rPr>
                <w:color w:val="A6A6A6" w:themeColor="background1" w:themeShade="A6"/>
              </w:rPr>
              <w:t xml:space="preserve"> Team will clear the queue and helps in executing jobs</w:t>
            </w:r>
          </w:p>
        </w:tc>
      </w:tr>
    </w:tbl>
    <w:p w14:paraId="759CC0BC" w14:textId="77777777" w:rsidR="00320138" w:rsidRPr="00F022E0" w:rsidRDefault="00320138" w:rsidP="00062940">
      <w:pPr>
        <w:rPr>
          <w:color w:val="A6A6A6" w:themeColor="background1" w:themeShade="A6"/>
        </w:rPr>
      </w:pPr>
    </w:p>
    <w:p w14:paraId="63B846FA" w14:textId="77777777" w:rsidR="00320138" w:rsidRPr="00F022E0" w:rsidRDefault="00320138" w:rsidP="00320138">
      <w:pPr>
        <w:rPr>
          <w:color w:val="A6A6A6" w:themeColor="background1" w:themeShade="A6"/>
        </w:rPr>
      </w:pPr>
    </w:p>
    <w:p w14:paraId="08CC26FD" w14:textId="77777777" w:rsidR="00320138" w:rsidRPr="00F022E0" w:rsidRDefault="00320138" w:rsidP="00320138">
      <w:pPr>
        <w:rPr>
          <w:color w:val="A6A6A6" w:themeColor="background1" w:themeShade="A6"/>
        </w:rPr>
      </w:pPr>
    </w:p>
    <w:p w14:paraId="7A3E6578" w14:textId="77777777" w:rsidR="00320138" w:rsidRPr="00F022E0" w:rsidRDefault="00320138" w:rsidP="00320138">
      <w:pPr>
        <w:rPr>
          <w:color w:val="A6A6A6" w:themeColor="background1" w:themeShade="A6"/>
        </w:rPr>
      </w:pPr>
    </w:p>
    <w:p w14:paraId="2D812D40" w14:textId="33D4C9EE" w:rsidR="00320138" w:rsidRPr="00F022E0" w:rsidRDefault="004F00BF" w:rsidP="004F00BF">
      <w:pPr>
        <w:tabs>
          <w:tab w:val="left" w:pos="940"/>
        </w:tabs>
        <w:rPr>
          <w:color w:val="A6A6A6" w:themeColor="background1" w:themeShade="A6"/>
        </w:rPr>
      </w:pPr>
      <w:r w:rsidRPr="00F022E0">
        <w:rPr>
          <w:color w:val="A6A6A6" w:themeColor="background1" w:themeShade="A6"/>
        </w:rPr>
        <w:tab/>
      </w:r>
    </w:p>
    <w:p w14:paraId="198374DD" w14:textId="50FF8CD1" w:rsidR="00F952BA" w:rsidRPr="00F022E0" w:rsidRDefault="00F952BA" w:rsidP="00062940">
      <w:pPr>
        <w:rPr>
          <w:color w:val="A6A6A6" w:themeColor="background1" w:themeShade="A6"/>
        </w:rPr>
      </w:pPr>
    </w:p>
    <w:p w14:paraId="76CA04B1" w14:textId="3F22E12D" w:rsidR="00F952BA" w:rsidRPr="00F022E0" w:rsidRDefault="00F952BA" w:rsidP="00062940">
      <w:pPr>
        <w:rPr>
          <w:color w:val="A6A6A6" w:themeColor="background1" w:themeShade="A6"/>
        </w:rPr>
      </w:pPr>
    </w:p>
    <w:p w14:paraId="38256453" w14:textId="0D8689FD" w:rsidR="00F952BA" w:rsidRPr="00F022E0" w:rsidRDefault="00F952BA" w:rsidP="00062940">
      <w:pPr>
        <w:rPr>
          <w:color w:val="A6A6A6" w:themeColor="background1" w:themeShade="A6"/>
        </w:rPr>
      </w:pPr>
    </w:p>
    <w:p w14:paraId="7D686D79" w14:textId="2A3CAE80" w:rsidR="00F952BA" w:rsidRPr="00F022E0" w:rsidRDefault="00F952BA" w:rsidP="00062940">
      <w:pPr>
        <w:rPr>
          <w:color w:val="A6A6A6" w:themeColor="background1" w:themeShade="A6"/>
        </w:rPr>
      </w:pPr>
    </w:p>
    <w:p w14:paraId="74FF1B92" w14:textId="79D19D48" w:rsidR="00F952BA" w:rsidRPr="00F022E0" w:rsidRDefault="00F952BA" w:rsidP="00062940">
      <w:pPr>
        <w:rPr>
          <w:color w:val="A6A6A6" w:themeColor="background1" w:themeShade="A6"/>
        </w:rPr>
      </w:pPr>
    </w:p>
    <w:p w14:paraId="798BCD10" w14:textId="0346CD09" w:rsidR="00F952BA" w:rsidRPr="00F022E0" w:rsidRDefault="00F952BA" w:rsidP="00062940">
      <w:pPr>
        <w:rPr>
          <w:color w:val="A6A6A6" w:themeColor="background1" w:themeShade="A6"/>
        </w:rPr>
      </w:pPr>
    </w:p>
    <w:p w14:paraId="4E348D3D" w14:textId="77777777" w:rsidR="00F952BA" w:rsidRPr="00F022E0" w:rsidRDefault="00F952BA" w:rsidP="00062940">
      <w:pPr>
        <w:rPr>
          <w:color w:val="A6A6A6" w:themeColor="background1" w:themeShade="A6"/>
        </w:rPr>
      </w:pPr>
    </w:p>
    <w:p w14:paraId="6C2463AD" w14:textId="77777777" w:rsidR="00F952BA" w:rsidRPr="00F022E0" w:rsidRDefault="00F952BA" w:rsidP="00062940">
      <w:pPr>
        <w:rPr>
          <w:color w:val="A6A6A6" w:themeColor="background1" w:themeShade="A6"/>
        </w:rPr>
      </w:pPr>
    </w:p>
    <w:p w14:paraId="4E560076" w14:textId="2F29D620" w:rsidR="005178CB" w:rsidRPr="00F022E0" w:rsidRDefault="005178CB" w:rsidP="005178CB">
      <w:pPr>
        <w:rPr>
          <w:color w:val="A6A6A6" w:themeColor="background1" w:themeShade="A6"/>
        </w:rPr>
      </w:pPr>
    </w:p>
    <w:p w14:paraId="2F3AE725" w14:textId="77777777" w:rsidR="002B475B" w:rsidRPr="005178CB" w:rsidRDefault="002B475B" w:rsidP="005178CB"/>
    <w:sectPr w:rsidR="002B475B" w:rsidRPr="005178CB" w:rsidSect="001B00DB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5840" w:h="12240" w:orient="landscape" w:code="1"/>
      <w:pgMar w:top="720" w:right="720" w:bottom="720" w:left="72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DD432" w14:textId="77777777" w:rsidR="00395DAD" w:rsidRDefault="00395DAD" w:rsidP="00E14A2B">
      <w:r>
        <w:separator/>
      </w:r>
    </w:p>
  </w:endnote>
  <w:endnote w:type="continuationSeparator" w:id="0">
    <w:p w14:paraId="523F7794" w14:textId="77777777" w:rsidR="00395DAD" w:rsidRDefault="00395DAD" w:rsidP="00E14A2B">
      <w:r>
        <w:continuationSeparator/>
      </w:r>
    </w:p>
  </w:endnote>
  <w:endnote w:type="continuationNotice" w:id="1">
    <w:p w14:paraId="63CA6CA1" w14:textId="77777777" w:rsidR="00395DAD" w:rsidRDefault="00395D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2922345"/>
      <w:docPartObj>
        <w:docPartGallery w:val="Page Numbers (Bottom of Page)"/>
        <w:docPartUnique/>
      </w:docPartObj>
    </w:sdtPr>
    <w:sdtEndPr>
      <w:rPr>
        <w:noProof/>
        <w:color w:val="7F7F7F" w:themeColor="text1" w:themeTint="80"/>
        <w:sz w:val="16"/>
      </w:rPr>
    </w:sdtEndPr>
    <w:sdtContent>
      <w:p w14:paraId="00F4F7DD" w14:textId="77777777" w:rsidR="00564C89" w:rsidRPr="009A33F8" w:rsidRDefault="00564C89" w:rsidP="009A33F8">
        <w:pPr>
          <w:pStyle w:val="Footer"/>
          <w:rPr>
            <w:color w:val="7F7F7F" w:themeColor="text1" w:themeTint="80"/>
            <w:sz w:val="16"/>
          </w:rPr>
        </w:pPr>
        <w:r w:rsidRPr="009A33F8">
          <w:rPr>
            <w:color w:val="7F7F7F" w:themeColor="text1" w:themeTint="80"/>
            <w:sz w:val="16"/>
          </w:rPr>
          <w:t xml:space="preserve">© 2018 </w:t>
        </w:r>
        <w:r>
          <w:rPr>
            <w:color w:val="7F7F7F" w:themeColor="text1" w:themeTint="80"/>
            <w:sz w:val="16"/>
          </w:rPr>
          <w:t>Cotiviti</w:t>
        </w:r>
        <w:r w:rsidRPr="009A33F8">
          <w:rPr>
            <w:color w:val="7F7F7F" w:themeColor="text1" w:themeTint="80"/>
            <w:sz w:val="16"/>
          </w:rPr>
          <w:t>, In</w:t>
        </w:r>
        <w:r>
          <w:rPr>
            <w:color w:val="7F7F7F" w:themeColor="text1" w:themeTint="80"/>
            <w:sz w:val="16"/>
          </w:rPr>
          <w:t>c. CONFIDENTIAL AND PROPRIETARY</w:t>
        </w:r>
        <w:r w:rsidRPr="009A33F8">
          <w:rPr>
            <w:color w:val="7F7F7F" w:themeColor="text1" w:themeTint="80"/>
            <w:sz w:val="16"/>
          </w:rPr>
          <w:ptab w:relativeTo="margin" w:alignment="right" w:leader="none"/>
        </w:r>
        <w:r w:rsidRPr="009A33F8">
          <w:rPr>
            <w:color w:val="7F7F7F" w:themeColor="text1" w:themeTint="80"/>
            <w:sz w:val="16"/>
          </w:rPr>
          <w:fldChar w:fldCharType="begin"/>
        </w:r>
        <w:r w:rsidRPr="009A33F8">
          <w:rPr>
            <w:color w:val="7F7F7F" w:themeColor="text1" w:themeTint="80"/>
            <w:sz w:val="16"/>
          </w:rPr>
          <w:instrText xml:space="preserve"> PAGE   \* MERGEFORMAT </w:instrText>
        </w:r>
        <w:r w:rsidRPr="009A33F8">
          <w:rPr>
            <w:color w:val="7F7F7F" w:themeColor="text1" w:themeTint="80"/>
            <w:sz w:val="16"/>
          </w:rPr>
          <w:fldChar w:fldCharType="separate"/>
        </w:r>
        <w:r w:rsidRPr="009A33F8">
          <w:rPr>
            <w:color w:val="7F7F7F" w:themeColor="text1" w:themeTint="80"/>
            <w:sz w:val="16"/>
          </w:rPr>
          <w:t>2</w:t>
        </w:r>
        <w:r w:rsidRPr="009A33F8">
          <w:rPr>
            <w:noProof/>
            <w:color w:val="7F7F7F" w:themeColor="text1" w:themeTint="80"/>
            <w:sz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64C89" w14:paraId="306763A7" w14:textId="77777777" w:rsidTr="2EE9B3C2">
      <w:tc>
        <w:tcPr>
          <w:tcW w:w="3120" w:type="dxa"/>
        </w:tcPr>
        <w:p w14:paraId="4041BD56" w14:textId="0A04BAF5" w:rsidR="00564C89" w:rsidRDefault="00564C89" w:rsidP="2EE9B3C2">
          <w:pPr>
            <w:pStyle w:val="Header"/>
            <w:ind w:left="-115"/>
          </w:pPr>
        </w:p>
      </w:tc>
      <w:tc>
        <w:tcPr>
          <w:tcW w:w="3120" w:type="dxa"/>
        </w:tcPr>
        <w:p w14:paraId="472992A3" w14:textId="75D2B65D" w:rsidR="00564C89" w:rsidRDefault="00564C89" w:rsidP="2EE9B3C2">
          <w:pPr>
            <w:pStyle w:val="Header"/>
            <w:jc w:val="center"/>
          </w:pPr>
        </w:p>
      </w:tc>
      <w:tc>
        <w:tcPr>
          <w:tcW w:w="3120" w:type="dxa"/>
        </w:tcPr>
        <w:p w14:paraId="31C80D42" w14:textId="3A0670DE" w:rsidR="00564C89" w:rsidRDefault="00564C89" w:rsidP="2EE9B3C2">
          <w:pPr>
            <w:pStyle w:val="Header"/>
            <w:ind w:right="-115"/>
            <w:jc w:val="right"/>
          </w:pPr>
        </w:p>
      </w:tc>
    </w:tr>
  </w:tbl>
  <w:p w14:paraId="778D70FF" w14:textId="7515BE61" w:rsidR="00564C89" w:rsidRDefault="00564C89" w:rsidP="2EE9B3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2284" w14:textId="77777777" w:rsidR="00395DAD" w:rsidRDefault="00395DAD" w:rsidP="00E14A2B">
      <w:r>
        <w:separator/>
      </w:r>
    </w:p>
  </w:footnote>
  <w:footnote w:type="continuationSeparator" w:id="0">
    <w:p w14:paraId="31733FB4" w14:textId="77777777" w:rsidR="00395DAD" w:rsidRDefault="00395DAD" w:rsidP="00E14A2B">
      <w:r>
        <w:continuationSeparator/>
      </w:r>
    </w:p>
  </w:footnote>
  <w:footnote w:type="continuationNotice" w:id="1">
    <w:p w14:paraId="4CD5FBFC" w14:textId="77777777" w:rsidR="00395DAD" w:rsidRDefault="00395D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E89F2" w14:textId="3B383C91" w:rsidR="00564C89" w:rsidRPr="0062730D" w:rsidRDefault="00564C89" w:rsidP="2EE9B3C2">
    <w:pPr>
      <w:pStyle w:val="Header"/>
      <w:rPr>
        <w:color w:val="7F7F7F" w:themeColor="text1" w:themeTint="80"/>
        <w:sz w:val="16"/>
        <w:szCs w:val="16"/>
      </w:rPr>
    </w:pPr>
    <w:r>
      <w:rPr>
        <w:noProof/>
      </w:rPr>
      <w:drawing>
        <wp:anchor distT="0" distB="0" distL="114300" distR="114300" simplePos="0" relativeHeight="251658242" behindDoc="0" locked="0" layoutInCell="1" allowOverlap="1" wp14:anchorId="48E42022" wp14:editId="72B1A046">
          <wp:simplePos x="0" y="0"/>
          <wp:positionH relativeFrom="rightMargin">
            <wp:posOffset>-1371600</wp:posOffset>
          </wp:positionH>
          <wp:positionV relativeFrom="topMargin">
            <wp:posOffset>457200</wp:posOffset>
          </wp:positionV>
          <wp:extent cx="1399032" cy="192024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tiviti_Logo_Pos_FullColor_Rgb.jpg"/>
                  <pic:cNvPicPr/>
                </pic:nvPicPr>
                <pic:blipFill rotWithShape="1">
                  <a:blip r:embed="rId1"/>
                  <a:srcRect l="11628" t="35933" r="11180" b="36907"/>
                  <a:stretch/>
                </pic:blipFill>
                <pic:spPr bwMode="auto">
                  <a:xfrm>
                    <a:off x="0" y="0"/>
                    <a:ext cx="1399032" cy="19202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318DA">
      <w:rPr>
        <w:color w:val="7F7F7F" w:themeColor="text1" w:themeTint="80"/>
        <w:sz w:val="16"/>
        <w:szCs w:val="16"/>
      </w:rPr>
      <w:t>BCBSND</w:t>
    </w:r>
    <w:r w:rsidR="358CB8FE" w:rsidRPr="31484681">
      <w:rPr>
        <w:color w:val="7F7F7F" w:themeColor="text1" w:themeTint="80"/>
        <w:sz w:val="16"/>
        <w:szCs w:val="16"/>
      </w:rPr>
      <w:t>: Ingestion Runbook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BF16" w14:textId="77777777" w:rsidR="00564C89" w:rsidRDefault="00564C89">
    <w:pPr>
      <w:pStyle w:val="Header"/>
    </w:pPr>
    <w:r>
      <w:rPr>
        <w:noProof/>
      </w:rPr>
      <w:drawing>
        <wp:anchor distT="0" distB="0" distL="114300" distR="114300" simplePos="0" relativeHeight="251658241" behindDoc="0" locked="0" layoutInCell="1" allowOverlap="1" wp14:anchorId="235E9B29" wp14:editId="7F7345F0">
          <wp:simplePos x="0" y="0"/>
          <wp:positionH relativeFrom="leftMargin">
            <wp:posOffset>914400</wp:posOffset>
          </wp:positionH>
          <wp:positionV relativeFrom="topMargin">
            <wp:posOffset>685800</wp:posOffset>
          </wp:positionV>
          <wp:extent cx="2157984" cy="301752"/>
          <wp:effectExtent l="0" t="0" r="0" b="317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tiviti_Logo_Pos_FullColor_Rgb.jpg"/>
                  <pic:cNvPicPr/>
                </pic:nvPicPr>
                <pic:blipFill rotWithShape="1">
                  <a:blip r:embed="rId1"/>
                  <a:srcRect l="11540" t="35926" r="11405" b="36039"/>
                  <a:stretch/>
                </pic:blipFill>
                <pic:spPr bwMode="auto">
                  <a:xfrm>
                    <a:off x="0" y="0"/>
                    <a:ext cx="2157984" cy="3017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044F046C" wp14:editId="66695D01">
          <wp:simplePos x="0" y="0"/>
          <wp:positionH relativeFrom="rightMargin">
            <wp:posOffset>-1143000</wp:posOffset>
          </wp:positionH>
          <wp:positionV relativeFrom="page">
            <wp:align>center</wp:align>
          </wp:positionV>
          <wp:extent cx="1746504" cy="9601200"/>
          <wp:effectExtent l="0" t="0" r="635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Cotiviti_Asset 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46504" cy="960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5509"/>
    <w:multiLevelType w:val="hybridMultilevel"/>
    <w:tmpl w:val="FFC4AE84"/>
    <w:lvl w:ilvl="0" w:tplc="819007A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DA5AA3"/>
    <w:multiLevelType w:val="hybridMultilevel"/>
    <w:tmpl w:val="C128BF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4D01B1"/>
    <w:multiLevelType w:val="hybridMultilevel"/>
    <w:tmpl w:val="2EB653F0"/>
    <w:lvl w:ilvl="0" w:tplc="AED01898">
      <w:start w:val="1"/>
      <w:numFmt w:val="decimal"/>
      <w:lvlText w:val="%1."/>
      <w:lvlJc w:val="left"/>
      <w:pPr>
        <w:ind w:left="360" w:hanging="360"/>
      </w:pPr>
    </w:lvl>
    <w:lvl w:ilvl="1" w:tplc="ED4C2600">
      <w:start w:val="1"/>
      <w:numFmt w:val="lowerLetter"/>
      <w:lvlText w:val="%2."/>
      <w:lvlJc w:val="left"/>
      <w:pPr>
        <w:ind w:left="1080" w:hanging="360"/>
      </w:pPr>
    </w:lvl>
    <w:lvl w:ilvl="2" w:tplc="5B6498A0">
      <w:start w:val="1"/>
      <w:numFmt w:val="lowerRoman"/>
      <w:lvlText w:val="%3."/>
      <w:lvlJc w:val="right"/>
      <w:pPr>
        <w:ind w:left="1800" w:hanging="180"/>
      </w:pPr>
    </w:lvl>
    <w:lvl w:ilvl="3" w:tplc="96B055EE">
      <w:start w:val="1"/>
      <w:numFmt w:val="decimal"/>
      <w:lvlText w:val="%4."/>
      <w:lvlJc w:val="left"/>
      <w:pPr>
        <w:ind w:left="2520" w:hanging="360"/>
      </w:pPr>
    </w:lvl>
    <w:lvl w:ilvl="4" w:tplc="0590E180">
      <w:start w:val="1"/>
      <w:numFmt w:val="lowerLetter"/>
      <w:lvlText w:val="%5."/>
      <w:lvlJc w:val="left"/>
      <w:pPr>
        <w:ind w:left="3240" w:hanging="360"/>
      </w:pPr>
    </w:lvl>
    <w:lvl w:ilvl="5" w:tplc="6C3EEEDA">
      <w:start w:val="1"/>
      <w:numFmt w:val="lowerRoman"/>
      <w:lvlText w:val="%6."/>
      <w:lvlJc w:val="right"/>
      <w:pPr>
        <w:ind w:left="3960" w:hanging="180"/>
      </w:pPr>
    </w:lvl>
    <w:lvl w:ilvl="6" w:tplc="B08EC848">
      <w:start w:val="1"/>
      <w:numFmt w:val="decimal"/>
      <w:lvlText w:val="%7."/>
      <w:lvlJc w:val="left"/>
      <w:pPr>
        <w:ind w:left="4680" w:hanging="360"/>
      </w:pPr>
    </w:lvl>
    <w:lvl w:ilvl="7" w:tplc="2AFA17A0">
      <w:start w:val="1"/>
      <w:numFmt w:val="lowerLetter"/>
      <w:lvlText w:val="%8."/>
      <w:lvlJc w:val="left"/>
      <w:pPr>
        <w:ind w:left="5400" w:hanging="360"/>
      </w:pPr>
    </w:lvl>
    <w:lvl w:ilvl="8" w:tplc="AF2A908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C03D70"/>
    <w:multiLevelType w:val="multilevel"/>
    <w:tmpl w:val="BDE6D6A8"/>
    <w:styleLink w:val="BulletList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CC6F3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  <w:color w:val="4CC6F3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4CC6F3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F014F"/>
    <w:multiLevelType w:val="multilevel"/>
    <w:tmpl w:val="C11E1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AE6A16"/>
    <w:multiLevelType w:val="multilevel"/>
    <w:tmpl w:val="22626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2F68AC"/>
    <w:multiLevelType w:val="hybridMultilevel"/>
    <w:tmpl w:val="012EA6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F0B85"/>
    <w:multiLevelType w:val="hybridMultilevel"/>
    <w:tmpl w:val="4360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03C33"/>
    <w:multiLevelType w:val="multilevel"/>
    <w:tmpl w:val="5AC48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7F72C4"/>
    <w:multiLevelType w:val="hybridMultilevel"/>
    <w:tmpl w:val="B5D2C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872D4"/>
    <w:multiLevelType w:val="multilevel"/>
    <w:tmpl w:val="A5E4B414"/>
    <w:lvl w:ilvl="0">
      <w:start w:val="1"/>
      <w:numFmt w:val="bullet"/>
      <w:pStyle w:val="Bullet1"/>
      <w:lvlText w:val=""/>
      <w:lvlJc w:val="left"/>
      <w:pPr>
        <w:ind w:left="360" w:hanging="360"/>
      </w:pPr>
      <w:rPr>
        <w:rFonts w:ascii="Symbol" w:hAnsi="Symbol" w:hint="default"/>
        <w:color w:val="30006F" w:themeColor="accent1"/>
      </w:rPr>
    </w:lvl>
    <w:lvl w:ilvl="1">
      <w:start w:val="1"/>
      <w:numFmt w:val="bullet"/>
      <w:pStyle w:val="Bullet2"/>
      <w:lvlText w:val="–"/>
      <w:lvlJc w:val="left"/>
      <w:pPr>
        <w:ind w:left="720" w:hanging="360"/>
      </w:pPr>
      <w:rPr>
        <w:rFonts w:ascii="Arial" w:hAnsi="Arial" w:hint="default"/>
        <w:color w:val="30006F" w:themeColor="accent1"/>
      </w:rPr>
    </w:lvl>
    <w:lvl w:ilvl="2">
      <w:start w:val="1"/>
      <w:numFmt w:val="bullet"/>
      <w:pStyle w:val="Bullet3"/>
      <w:lvlText w:val=""/>
      <w:lvlJc w:val="left"/>
      <w:pPr>
        <w:ind w:left="1080" w:hanging="360"/>
      </w:pPr>
      <w:rPr>
        <w:rFonts w:ascii="Wingdings" w:hAnsi="Wingdings" w:hint="default"/>
        <w:color w:val="30006F" w:themeColor="accen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C3E77"/>
    <w:multiLevelType w:val="multilevel"/>
    <w:tmpl w:val="389E9860"/>
    <w:lvl w:ilvl="0">
      <w:start w:val="1"/>
      <w:numFmt w:val="bullet"/>
      <w:pStyle w:val="Question-Bulleted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82483"/>
    <w:multiLevelType w:val="hybridMultilevel"/>
    <w:tmpl w:val="A5E01B5C"/>
    <w:lvl w:ilvl="0" w:tplc="FFFFFFFF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5F35CA"/>
    <w:multiLevelType w:val="multilevel"/>
    <w:tmpl w:val="DCEE594C"/>
    <w:lvl w:ilvl="0">
      <w:start w:val="1"/>
      <w:numFmt w:val="decimal"/>
      <w:pStyle w:val="Question-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4" w15:restartNumberingAfterBreak="0">
    <w:nsid w:val="3DDE1C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83021E0"/>
    <w:multiLevelType w:val="hybridMultilevel"/>
    <w:tmpl w:val="9854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3C371"/>
    <w:multiLevelType w:val="hybridMultilevel"/>
    <w:tmpl w:val="C986B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784423E">
      <w:start w:val="1"/>
      <w:numFmt w:val="lowerLetter"/>
      <w:lvlText w:val="%2."/>
      <w:lvlJc w:val="left"/>
      <w:pPr>
        <w:ind w:left="1440" w:hanging="360"/>
      </w:pPr>
    </w:lvl>
    <w:lvl w:ilvl="2" w:tplc="A5AE8E30">
      <w:start w:val="1"/>
      <w:numFmt w:val="lowerRoman"/>
      <w:lvlText w:val="%3."/>
      <w:lvlJc w:val="right"/>
      <w:pPr>
        <w:ind w:left="2160" w:hanging="180"/>
      </w:pPr>
    </w:lvl>
    <w:lvl w:ilvl="3" w:tplc="2EB4F674">
      <w:start w:val="1"/>
      <w:numFmt w:val="decimal"/>
      <w:lvlText w:val="%4."/>
      <w:lvlJc w:val="left"/>
      <w:pPr>
        <w:ind w:left="2880" w:hanging="360"/>
      </w:pPr>
    </w:lvl>
    <w:lvl w:ilvl="4" w:tplc="4FD2BE5A">
      <w:start w:val="1"/>
      <w:numFmt w:val="lowerLetter"/>
      <w:lvlText w:val="%5."/>
      <w:lvlJc w:val="left"/>
      <w:pPr>
        <w:ind w:left="3600" w:hanging="360"/>
      </w:pPr>
    </w:lvl>
    <w:lvl w:ilvl="5" w:tplc="362C9FCE">
      <w:start w:val="1"/>
      <w:numFmt w:val="lowerRoman"/>
      <w:lvlText w:val="%6."/>
      <w:lvlJc w:val="right"/>
      <w:pPr>
        <w:ind w:left="4320" w:hanging="180"/>
      </w:pPr>
    </w:lvl>
    <w:lvl w:ilvl="6" w:tplc="156E7106">
      <w:start w:val="1"/>
      <w:numFmt w:val="decimal"/>
      <w:lvlText w:val="%7."/>
      <w:lvlJc w:val="left"/>
      <w:pPr>
        <w:ind w:left="5040" w:hanging="360"/>
      </w:pPr>
    </w:lvl>
    <w:lvl w:ilvl="7" w:tplc="50007046">
      <w:start w:val="1"/>
      <w:numFmt w:val="lowerLetter"/>
      <w:lvlText w:val="%8."/>
      <w:lvlJc w:val="left"/>
      <w:pPr>
        <w:ind w:left="5760" w:hanging="360"/>
      </w:pPr>
    </w:lvl>
    <w:lvl w:ilvl="8" w:tplc="C3E832F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B3A5A"/>
    <w:multiLevelType w:val="hybridMultilevel"/>
    <w:tmpl w:val="A93E47F0"/>
    <w:lvl w:ilvl="0" w:tplc="91748388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016F7"/>
    <w:multiLevelType w:val="hybridMultilevel"/>
    <w:tmpl w:val="AEFA39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4B4122"/>
    <w:multiLevelType w:val="hybridMultilevel"/>
    <w:tmpl w:val="C128BF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8507061">
    <w:abstractNumId w:val="2"/>
  </w:num>
  <w:num w:numId="2" w16cid:durableId="391538243">
    <w:abstractNumId w:val="16"/>
  </w:num>
  <w:num w:numId="3" w16cid:durableId="909072223">
    <w:abstractNumId w:val="12"/>
  </w:num>
  <w:num w:numId="4" w16cid:durableId="1850220902">
    <w:abstractNumId w:val="3"/>
  </w:num>
  <w:num w:numId="5" w16cid:durableId="254479719">
    <w:abstractNumId w:val="10"/>
  </w:num>
  <w:num w:numId="6" w16cid:durableId="342250525">
    <w:abstractNumId w:val="13"/>
  </w:num>
  <w:num w:numId="7" w16cid:durableId="1015964649">
    <w:abstractNumId w:val="11"/>
  </w:num>
  <w:num w:numId="8" w16cid:durableId="1109424674">
    <w:abstractNumId w:val="14"/>
  </w:num>
  <w:num w:numId="9" w16cid:durableId="75367447">
    <w:abstractNumId w:val="17"/>
  </w:num>
  <w:num w:numId="10" w16cid:durableId="1833374004">
    <w:abstractNumId w:val="15"/>
  </w:num>
  <w:num w:numId="11" w16cid:durableId="677075924">
    <w:abstractNumId w:val="1"/>
  </w:num>
  <w:num w:numId="12" w16cid:durableId="521481886">
    <w:abstractNumId w:val="18"/>
  </w:num>
  <w:num w:numId="13" w16cid:durableId="1513371010">
    <w:abstractNumId w:val="19"/>
  </w:num>
  <w:num w:numId="14" w16cid:durableId="1111557740">
    <w:abstractNumId w:val="6"/>
  </w:num>
  <w:num w:numId="15" w16cid:durableId="90274868">
    <w:abstractNumId w:val="0"/>
  </w:num>
  <w:num w:numId="16" w16cid:durableId="166480466">
    <w:abstractNumId w:val="12"/>
  </w:num>
  <w:num w:numId="17" w16cid:durableId="1008752186">
    <w:abstractNumId w:val="12"/>
  </w:num>
  <w:num w:numId="18" w16cid:durableId="2130781499">
    <w:abstractNumId w:val="12"/>
  </w:num>
  <w:num w:numId="19" w16cid:durableId="1521233862">
    <w:abstractNumId w:val="12"/>
  </w:num>
  <w:num w:numId="20" w16cid:durableId="937179063">
    <w:abstractNumId w:val="12"/>
  </w:num>
  <w:num w:numId="21" w16cid:durableId="889194277">
    <w:abstractNumId w:val="12"/>
  </w:num>
  <w:num w:numId="22" w16cid:durableId="1563560191">
    <w:abstractNumId w:val="12"/>
    <w:lvlOverride w:ilvl="0">
      <w:startOverride w:val="3"/>
    </w:lvlOverride>
  </w:num>
  <w:num w:numId="23" w16cid:durableId="236669139">
    <w:abstractNumId w:val="9"/>
  </w:num>
  <w:num w:numId="24" w16cid:durableId="776560497">
    <w:abstractNumId w:val="7"/>
  </w:num>
  <w:num w:numId="25" w16cid:durableId="1523861140">
    <w:abstractNumId w:val="8"/>
  </w:num>
  <w:num w:numId="26" w16cid:durableId="2137137803">
    <w:abstractNumId w:val="4"/>
  </w:num>
  <w:num w:numId="27" w16cid:durableId="15621394">
    <w:abstractNumId w:val="5"/>
  </w:num>
  <w:num w:numId="28" w16cid:durableId="106968492">
    <w:abstractNumId w:val="12"/>
  </w:num>
  <w:num w:numId="29" w16cid:durableId="1716200241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95"/>
    <w:rsid w:val="00013308"/>
    <w:rsid w:val="000168FC"/>
    <w:rsid w:val="0001757C"/>
    <w:rsid w:val="000207E7"/>
    <w:rsid w:val="000219A2"/>
    <w:rsid w:val="00032D86"/>
    <w:rsid w:val="00047D73"/>
    <w:rsid w:val="000508E2"/>
    <w:rsid w:val="0005130B"/>
    <w:rsid w:val="00052F4B"/>
    <w:rsid w:val="00053444"/>
    <w:rsid w:val="00057B24"/>
    <w:rsid w:val="000600B1"/>
    <w:rsid w:val="00060FAA"/>
    <w:rsid w:val="0006229D"/>
    <w:rsid w:val="00062940"/>
    <w:rsid w:val="000636A4"/>
    <w:rsid w:val="000655CE"/>
    <w:rsid w:val="00067A76"/>
    <w:rsid w:val="00067DEA"/>
    <w:rsid w:val="000746E6"/>
    <w:rsid w:val="00083611"/>
    <w:rsid w:val="00083618"/>
    <w:rsid w:val="00084BC4"/>
    <w:rsid w:val="00087483"/>
    <w:rsid w:val="000903EB"/>
    <w:rsid w:val="00092836"/>
    <w:rsid w:val="00093729"/>
    <w:rsid w:val="0009683D"/>
    <w:rsid w:val="000A0823"/>
    <w:rsid w:val="000A1298"/>
    <w:rsid w:val="000B006F"/>
    <w:rsid w:val="000B4A58"/>
    <w:rsid w:val="000B4B99"/>
    <w:rsid w:val="000C36CC"/>
    <w:rsid w:val="000D06C9"/>
    <w:rsid w:val="000D1B97"/>
    <w:rsid w:val="000D5FE2"/>
    <w:rsid w:val="000D74EC"/>
    <w:rsid w:val="000E11F2"/>
    <w:rsid w:val="000E4791"/>
    <w:rsid w:val="000E56D3"/>
    <w:rsid w:val="000E7E2E"/>
    <w:rsid w:val="000F236D"/>
    <w:rsid w:val="000F2F80"/>
    <w:rsid w:val="000F3E73"/>
    <w:rsid w:val="000F6651"/>
    <w:rsid w:val="00103742"/>
    <w:rsid w:val="001115E5"/>
    <w:rsid w:val="001121D1"/>
    <w:rsid w:val="00112397"/>
    <w:rsid w:val="00114356"/>
    <w:rsid w:val="00114680"/>
    <w:rsid w:val="001148F7"/>
    <w:rsid w:val="001151BC"/>
    <w:rsid w:val="00117E9A"/>
    <w:rsid w:val="00131837"/>
    <w:rsid w:val="00131F1B"/>
    <w:rsid w:val="001420EF"/>
    <w:rsid w:val="001459B9"/>
    <w:rsid w:val="001472AA"/>
    <w:rsid w:val="00147433"/>
    <w:rsid w:val="00147D2E"/>
    <w:rsid w:val="00150B95"/>
    <w:rsid w:val="00155F17"/>
    <w:rsid w:val="00157970"/>
    <w:rsid w:val="00157C42"/>
    <w:rsid w:val="001621B4"/>
    <w:rsid w:val="00170042"/>
    <w:rsid w:val="00171E42"/>
    <w:rsid w:val="001772EF"/>
    <w:rsid w:val="00177E77"/>
    <w:rsid w:val="0018513B"/>
    <w:rsid w:val="00185301"/>
    <w:rsid w:val="0019079F"/>
    <w:rsid w:val="00195DA0"/>
    <w:rsid w:val="00196DFA"/>
    <w:rsid w:val="0019755A"/>
    <w:rsid w:val="00197D40"/>
    <w:rsid w:val="001A07BB"/>
    <w:rsid w:val="001A0C0F"/>
    <w:rsid w:val="001A0C8E"/>
    <w:rsid w:val="001B00DB"/>
    <w:rsid w:val="001B2B0B"/>
    <w:rsid w:val="001B6557"/>
    <w:rsid w:val="001C3089"/>
    <w:rsid w:val="001C35EA"/>
    <w:rsid w:val="001C43E9"/>
    <w:rsid w:val="001C7C24"/>
    <w:rsid w:val="001D11F1"/>
    <w:rsid w:val="001D20C4"/>
    <w:rsid w:val="001D2EFA"/>
    <w:rsid w:val="001E214D"/>
    <w:rsid w:val="001E3488"/>
    <w:rsid w:val="001E3E79"/>
    <w:rsid w:val="001F3F23"/>
    <w:rsid w:val="001F427A"/>
    <w:rsid w:val="001F6D04"/>
    <w:rsid w:val="002037E7"/>
    <w:rsid w:val="002210FC"/>
    <w:rsid w:val="00235366"/>
    <w:rsid w:val="00236AA9"/>
    <w:rsid w:val="002406B1"/>
    <w:rsid w:val="00242094"/>
    <w:rsid w:val="002442A1"/>
    <w:rsid w:val="002445EE"/>
    <w:rsid w:val="00250DFA"/>
    <w:rsid w:val="002541E7"/>
    <w:rsid w:val="00256614"/>
    <w:rsid w:val="00257086"/>
    <w:rsid w:val="0026204B"/>
    <w:rsid w:val="00264C0C"/>
    <w:rsid w:val="00264CDE"/>
    <w:rsid w:val="002659B6"/>
    <w:rsid w:val="0029204D"/>
    <w:rsid w:val="0029364F"/>
    <w:rsid w:val="00294BA8"/>
    <w:rsid w:val="00294C88"/>
    <w:rsid w:val="00297013"/>
    <w:rsid w:val="00297C0C"/>
    <w:rsid w:val="002A288D"/>
    <w:rsid w:val="002A6FD7"/>
    <w:rsid w:val="002B063A"/>
    <w:rsid w:val="002B20CF"/>
    <w:rsid w:val="002B2E5F"/>
    <w:rsid w:val="002B475B"/>
    <w:rsid w:val="002B5A61"/>
    <w:rsid w:val="002B6332"/>
    <w:rsid w:val="002B6CE8"/>
    <w:rsid w:val="002C09BD"/>
    <w:rsid w:val="002C3438"/>
    <w:rsid w:val="002D07F4"/>
    <w:rsid w:val="002D0A62"/>
    <w:rsid w:val="002D4C2C"/>
    <w:rsid w:val="002E0428"/>
    <w:rsid w:val="002E24AD"/>
    <w:rsid w:val="002F06AC"/>
    <w:rsid w:val="002F20A7"/>
    <w:rsid w:val="002F2393"/>
    <w:rsid w:val="002F44F1"/>
    <w:rsid w:val="002F758A"/>
    <w:rsid w:val="00302C99"/>
    <w:rsid w:val="00303333"/>
    <w:rsid w:val="00307ECB"/>
    <w:rsid w:val="003165A5"/>
    <w:rsid w:val="00320138"/>
    <w:rsid w:val="00321033"/>
    <w:rsid w:val="00321D1B"/>
    <w:rsid w:val="0032752B"/>
    <w:rsid w:val="00330781"/>
    <w:rsid w:val="00340160"/>
    <w:rsid w:val="003405BB"/>
    <w:rsid w:val="00343BF3"/>
    <w:rsid w:val="00347999"/>
    <w:rsid w:val="00351C35"/>
    <w:rsid w:val="003554EA"/>
    <w:rsid w:val="0035623D"/>
    <w:rsid w:val="0035780A"/>
    <w:rsid w:val="00360C41"/>
    <w:rsid w:val="00361854"/>
    <w:rsid w:val="0036186B"/>
    <w:rsid w:val="003626EC"/>
    <w:rsid w:val="00363C42"/>
    <w:rsid w:val="00366411"/>
    <w:rsid w:val="00372109"/>
    <w:rsid w:val="0037387C"/>
    <w:rsid w:val="00377829"/>
    <w:rsid w:val="0038481F"/>
    <w:rsid w:val="003904A7"/>
    <w:rsid w:val="0039448F"/>
    <w:rsid w:val="00395BA2"/>
    <w:rsid w:val="00395DAD"/>
    <w:rsid w:val="0039683D"/>
    <w:rsid w:val="003970D4"/>
    <w:rsid w:val="003971F7"/>
    <w:rsid w:val="003A1D5B"/>
    <w:rsid w:val="003A738E"/>
    <w:rsid w:val="003B17C3"/>
    <w:rsid w:val="003B3507"/>
    <w:rsid w:val="003B451D"/>
    <w:rsid w:val="003B4EED"/>
    <w:rsid w:val="003B6CDD"/>
    <w:rsid w:val="003C1CC5"/>
    <w:rsid w:val="003C2E8B"/>
    <w:rsid w:val="003C5E62"/>
    <w:rsid w:val="003D3E8D"/>
    <w:rsid w:val="003D6F1B"/>
    <w:rsid w:val="003D76FE"/>
    <w:rsid w:val="003E0F86"/>
    <w:rsid w:val="003E1831"/>
    <w:rsid w:val="003E7294"/>
    <w:rsid w:val="003F0D5F"/>
    <w:rsid w:val="003F3656"/>
    <w:rsid w:val="003F4B18"/>
    <w:rsid w:val="003F5036"/>
    <w:rsid w:val="003F53A4"/>
    <w:rsid w:val="003F692F"/>
    <w:rsid w:val="00400D1B"/>
    <w:rsid w:val="004045A9"/>
    <w:rsid w:val="0040598A"/>
    <w:rsid w:val="00407502"/>
    <w:rsid w:val="00407A2F"/>
    <w:rsid w:val="00411A14"/>
    <w:rsid w:val="00416305"/>
    <w:rsid w:val="00423222"/>
    <w:rsid w:val="00427F99"/>
    <w:rsid w:val="004327B7"/>
    <w:rsid w:val="00434134"/>
    <w:rsid w:val="004346DF"/>
    <w:rsid w:val="004406F0"/>
    <w:rsid w:val="0044577E"/>
    <w:rsid w:val="004527EF"/>
    <w:rsid w:val="004554F8"/>
    <w:rsid w:val="00457FE3"/>
    <w:rsid w:val="00460075"/>
    <w:rsid w:val="004620D9"/>
    <w:rsid w:val="00463FFF"/>
    <w:rsid w:val="00477EFF"/>
    <w:rsid w:val="00481C36"/>
    <w:rsid w:val="00483095"/>
    <w:rsid w:val="004833D5"/>
    <w:rsid w:val="004845CC"/>
    <w:rsid w:val="00484651"/>
    <w:rsid w:val="004931D2"/>
    <w:rsid w:val="00494422"/>
    <w:rsid w:val="004945A8"/>
    <w:rsid w:val="00496260"/>
    <w:rsid w:val="00496369"/>
    <w:rsid w:val="00497689"/>
    <w:rsid w:val="004978BB"/>
    <w:rsid w:val="004A6762"/>
    <w:rsid w:val="004B1DB4"/>
    <w:rsid w:val="004B2232"/>
    <w:rsid w:val="004B297E"/>
    <w:rsid w:val="004B3948"/>
    <w:rsid w:val="004D1863"/>
    <w:rsid w:val="004D6625"/>
    <w:rsid w:val="004E017F"/>
    <w:rsid w:val="004E1270"/>
    <w:rsid w:val="004E168C"/>
    <w:rsid w:val="004E2C80"/>
    <w:rsid w:val="004E564B"/>
    <w:rsid w:val="004E79E1"/>
    <w:rsid w:val="004F00BF"/>
    <w:rsid w:val="004F0C3A"/>
    <w:rsid w:val="004F1158"/>
    <w:rsid w:val="004F1D07"/>
    <w:rsid w:val="004F1F23"/>
    <w:rsid w:val="005006BF"/>
    <w:rsid w:val="00505868"/>
    <w:rsid w:val="00506F9A"/>
    <w:rsid w:val="005074AE"/>
    <w:rsid w:val="005076F5"/>
    <w:rsid w:val="005178CB"/>
    <w:rsid w:val="00521792"/>
    <w:rsid w:val="0052384E"/>
    <w:rsid w:val="00523896"/>
    <w:rsid w:val="005249A1"/>
    <w:rsid w:val="005259A8"/>
    <w:rsid w:val="00526C6F"/>
    <w:rsid w:val="005316B6"/>
    <w:rsid w:val="005351E7"/>
    <w:rsid w:val="00537773"/>
    <w:rsid w:val="00545282"/>
    <w:rsid w:val="00552CE9"/>
    <w:rsid w:val="00557F83"/>
    <w:rsid w:val="00563A0A"/>
    <w:rsid w:val="00564C89"/>
    <w:rsid w:val="005669D7"/>
    <w:rsid w:val="005818A7"/>
    <w:rsid w:val="00581D1E"/>
    <w:rsid w:val="005945F6"/>
    <w:rsid w:val="005A17F7"/>
    <w:rsid w:val="005A4A05"/>
    <w:rsid w:val="005A6C81"/>
    <w:rsid w:val="005B00CB"/>
    <w:rsid w:val="005C4A1B"/>
    <w:rsid w:val="005C6BE4"/>
    <w:rsid w:val="005C7E23"/>
    <w:rsid w:val="005D0CEB"/>
    <w:rsid w:val="005D0FBD"/>
    <w:rsid w:val="005D6117"/>
    <w:rsid w:val="005E0D8D"/>
    <w:rsid w:val="005E235C"/>
    <w:rsid w:val="005E324D"/>
    <w:rsid w:val="005E32CF"/>
    <w:rsid w:val="005E3B4B"/>
    <w:rsid w:val="005F4BFD"/>
    <w:rsid w:val="005F6481"/>
    <w:rsid w:val="005F796C"/>
    <w:rsid w:val="006005A3"/>
    <w:rsid w:val="00602299"/>
    <w:rsid w:val="00605645"/>
    <w:rsid w:val="00606FE6"/>
    <w:rsid w:val="006108AF"/>
    <w:rsid w:val="00616C94"/>
    <w:rsid w:val="0061764F"/>
    <w:rsid w:val="006216BD"/>
    <w:rsid w:val="00622383"/>
    <w:rsid w:val="0062730D"/>
    <w:rsid w:val="0063018A"/>
    <w:rsid w:val="00630FCD"/>
    <w:rsid w:val="00631F56"/>
    <w:rsid w:val="00633891"/>
    <w:rsid w:val="006358B0"/>
    <w:rsid w:val="0064554F"/>
    <w:rsid w:val="00646D8C"/>
    <w:rsid w:val="00647561"/>
    <w:rsid w:val="00650B9C"/>
    <w:rsid w:val="0065143E"/>
    <w:rsid w:val="00654C1C"/>
    <w:rsid w:val="00661077"/>
    <w:rsid w:val="006653B1"/>
    <w:rsid w:val="00671887"/>
    <w:rsid w:val="0067714B"/>
    <w:rsid w:val="0068293A"/>
    <w:rsid w:val="00683787"/>
    <w:rsid w:val="00690B79"/>
    <w:rsid w:val="00693382"/>
    <w:rsid w:val="006A1E95"/>
    <w:rsid w:val="006A46A2"/>
    <w:rsid w:val="006B496B"/>
    <w:rsid w:val="006B699B"/>
    <w:rsid w:val="006B6B6A"/>
    <w:rsid w:val="006C339B"/>
    <w:rsid w:val="006C4A4C"/>
    <w:rsid w:val="006C5165"/>
    <w:rsid w:val="006C5853"/>
    <w:rsid w:val="006D06F7"/>
    <w:rsid w:val="006D48AA"/>
    <w:rsid w:val="006E2AFF"/>
    <w:rsid w:val="006E426F"/>
    <w:rsid w:val="006E4E89"/>
    <w:rsid w:val="006E70F5"/>
    <w:rsid w:val="006E772B"/>
    <w:rsid w:val="006F3011"/>
    <w:rsid w:val="006F6891"/>
    <w:rsid w:val="007015E8"/>
    <w:rsid w:val="00701F47"/>
    <w:rsid w:val="00703B9D"/>
    <w:rsid w:val="007053BD"/>
    <w:rsid w:val="00707C20"/>
    <w:rsid w:val="0072109B"/>
    <w:rsid w:val="007240C1"/>
    <w:rsid w:val="00726438"/>
    <w:rsid w:val="0072647D"/>
    <w:rsid w:val="007272AE"/>
    <w:rsid w:val="00727EC1"/>
    <w:rsid w:val="00733428"/>
    <w:rsid w:val="007336D5"/>
    <w:rsid w:val="00735333"/>
    <w:rsid w:val="00735FDC"/>
    <w:rsid w:val="0073649A"/>
    <w:rsid w:val="0073741F"/>
    <w:rsid w:val="00744FFC"/>
    <w:rsid w:val="007475E1"/>
    <w:rsid w:val="00750B6D"/>
    <w:rsid w:val="0075270F"/>
    <w:rsid w:val="00754ADB"/>
    <w:rsid w:val="00756A46"/>
    <w:rsid w:val="0076034B"/>
    <w:rsid w:val="00761FF2"/>
    <w:rsid w:val="0077054C"/>
    <w:rsid w:val="00771440"/>
    <w:rsid w:val="007725F9"/>
    <w:rsid w:val="00773E77"/>
    <w:rsid w:val="00775FED"/>
    <w:rsid w:val="007810D7"/>
    <w:rsid w:val="00786E03"/>
    <w:rsid w:val="007917C2"/>
    <w:rsid w:val="00791835"/>
    <w:rsid w:val="007948A6"/>
    <w:rsid w:val="00796FF4"/>
    <w:rsid w:val="007A3790"/>
    <w:rsid w:val="007A5E4C"/>
    <w:rsid w:val="007B0126"/>
    <w:rsid w:val="007B2306"/>
    <w:rsid w:val="007B2D20"/>
    <w:rsid w:val="007B4594"/>
    <w:rsid w:val="007B4E96"/>
    <w:rsid w:val="007C1C5A"/>
    <w:rsid w:val="007C43B5"/>
    <w:rsid w:val="007C4DF5"/>
    <w:rsid w:val="007C5709"/>
    <w:rsid w:val="007C657A"/>
    <w:rsid w:val="007D0369"/>
    <w:rsid w:val="007D0C89"/>
    <w:rsid w:val="007E5AF1"/>
    <w:rsid w:val="007F1A5D"/>
    <w:rsid w:val="007F51BE"/>
    <w:rsid w:val="00802187"/>
    <w:rsid w:val="00803AC8"/>
    <w:rsid w:val="0080418B"/>
    <w:rsid w:val="00806DE8"/>
    <w:rsid w:val="008112F6"/>
    <w:rsid w:val="008145E9"/>
    <w:rsid w:val="00815EAC"/>
    <w:rsid w:val="008213A5"/>
    <w:rsid w:val="00824CBB"/>
    <w:rsid w:val="0083062D"/>
    <w:rsid w:val="00830C3F"/>
    <w:rsid w:val="00831A97"/>
    <w:rsid w:val="00835F68"/>
    <w:rsid w:val="00840864"/>
    <w:rsid w:val="008416D5"/>
    <w:rsid w:val="008454C3"/>
    <w:rsid w:val="00845E54"/>
    <w:rsid w:val="00847B43"/>
    <w:rsid w:val="00850259"/>
    <w:rsid w:val="00850400"/>
    <w:rsid w:val="008505E6"/>
    <w:rsid w:val="0085333A"/>
    <w:rsid w:val="008617EB"/>
    <w:rsid w:val="00862FF4"/>
    <w:rsid w:val="0086350B"/>
    <w:rsid w:val="00864540"/>
    <w:rsid w:val="008654A4"/>
    <w:rsid w:val="00872419"/>
    <w:rsid w:val="00872B7F"/>
    <w:rsid w:val="0087426F"/>
    <w:rsid w:val="00875AD9"/>
    <w:rsid w:val="008761FA"/>
    <w:rsid w:val="00877ECA"/>
    <w:rsid w:val="0088271D"/>
    <w:rsid w:val="00897677"/>
    <w:rsid w:val="008B1B54"/>
    <w:rsid w:val="008B63E8"/>
    <w:rsid w:val="008B6864"/>
    <w:rsid w:val="008B7231"/>
    <w:rsid w:val="008B756B"/>
    <w:rsid w:val="008B7C8D"/>
    <w:rsid w:val="008C49A5"/>
    <w:rsid w:val="008D12D5"/>
    <w:rsid w:val="008D1B56"/>
    <w:rsid w:val="008D629A"/>
    <w:rsid w:val="008D79F0"/>
    <w:rsid w:val="008D7D64"/>
    <w:rsid w:val="008E4388"/>
    <w:rsid w:val="008E736F"/>
    <w:rsid w:val="008F1F3E"/>
    <w:rsid w:val="008F4755"/>
    <w:rsid w:val="008F7477"/>
    <w:rsid w:val="0090202A"/>
    <w:rsid w:val="00904628"/>
    <w:rsid w:val="009118E3"/>
    <w:rsid w:val="00913E08"/>
    <w:rsid w:val="00914B72"/>
    <w:rsid w:val="00921E0E"/>
    <w:rsid w:val="00922481"/>
    <w:rsid w:val="009243CD"/>
    <w:rsid w:val="0093294B"/>
    <w:rsid w:val="00935F82"/>
    <w:rsid w:val="00941397"/>
    <w:rsid w:val="00944175"/>
    <w:rsid w:val="0094594C"/>
    <w:rsid w:val="00945C78"/>
    <w:rsid w:val="0095064E"/>
    <w:rsid w:val="00954818"/>
    <w:rsid w:val="009572F3"/>
    <w:rsid w:val="0096095A"/>
    <w:rsid w:val="00961C8C"/>
    <w:rsid w:val="00966A35"/>
    <w:rsid w:val="00970184"/>
    <w:rsid w:val="00974632"/>
    <w:rsid w:val="00976FD3"/>
    <w:rsid w:val="009801A2"/>
    <w:rsid w:val="009827B4"/>
    <w:rsid w:val="009911BB"/>
    <w:rsid w:val="00992DA2"/>
    <w:rsid w:val="00992F44"/>
    <w:rsid w:val="00996EF2"/>
    <w:rsid w:val="009A05FA"/>
    <w:rsid w:val="009A12F0"/>
    <w:rsid w:val="009A16D8"/>
    <w:rsid w:val="009A2302"/>
    <w:rsid w:val="009A33F8"/>
    <w:rsid w:val="009B3E3A"/>
    <w:rsid w:val="009B4994"/>
    <w:rsid w:val="009B6981"/>
    <w:rsid w:val="009C3920"/>
    <w:rsid w:val="009C6B66"/>
    <w:rsid w:val="009C71C0"/>
    <w:rsid w:val="009D1FCD"/>
    <w:rsid w:val="009D49F3"/>
    <w:rsid w:val="009D5F03"/>
    <w:rsid w:val="009E223B"/>
    <w:rsid w:val="009E4289"/>
    <w:rsid w:val="009F062C"/>
    <w:rsid w:val="009F1703"/>
    <w:rsid w:val="009F1EF4"/>
    <w:rsid w:val="00A02CF0"/>
    <w:rsid w:val="00A03A4C"/>
    <w:rsid w:val="00A065D7"/>
    <w:rsid w:val="00A11360"/>
    <w:rsid w:val="00A11728"/>
    <w:rsid w:val="00A134A4"/>
    <w:rsid w:val="00A17E1B"/>
    <w:rsid w:val="00A219E7"/>
    <w:rsid w:val="00A238CC"/>
    <w:rsid w:val="00A30A2E"/>
    <w:rsid w:val="00A31217"/>
    <w:rsid w:val="00A317E4"/>
    <w:rsid w:val="00A31C0D"/>
    <w:rsid w:val="00A32690"/>
    <w:rsid w:val="00A34420"/>
    <w:rsid w:val="00A34897"/>
    <w:rsid w:val="00A35009"/>
    <w:rsid w:val="00A35E2B"/>
    <w:rsid w:val="00A421A5"/>
    <w:rsid w:val="00A446C5"/>
    <w:rsid w:val="00A526ED"/>
    <w:rsid w:val="00A53270"/>
    <w:rsid w:val="00A534B9"/>
    <w:rsid w:val="00A61BD8"/>
    <w:rsid w:val="00A640A4"/>
    <w:rsid w:val="00A74675"/>
    <w:rsid w:val="00A814B9"/>
    <w:rsid w:val="00A81DD0"/>
    <w:rsid w:val="00A82B93"/>
    <w:rsid w:val="00A83654"/>
    <w:rsid w:val="00A83730"/>
    <w:rsid w:val="00A87B96"/>
    <w:rsid w:val="00A9256E"/>
    <w:rsid w:val="00AA18B8"/>
    <w:rsid w:val="00AB2922"/>
    <w:rsid w:val="00AB4ECC"/>
    <w:rsid w:val="00AC064B"/>
    <w:rsid w:val="00AC0B43"/>
    <w:rsid w:val="00AC54CC"/>
    <w:rsid w:val="00AD032A"/>
    <w:rsid w:val="00AD52BF"/>
    <w:rsid w:val="00AD5D95"/>
    <w:rsid w:val="00AD726E"/>
    <w:rsid w:val="00AD769F"/>
    <w:rsid w:val="00AE0296"/>
    <w:rsid w:val="00AE06EB"/>
    <w:rsid w:val="00AE0738"/>
    <w:rsid w:val="00AE306E"/>
    <w:rsid w:val="00AE4ADD"/>
    <w:rsid w:val="00AE57C1"/>
    <w:rsid w:val="00AE7A43"/>
    <w:rsid w:val="00AF4F58"/>
    <w:rsid w:val="00AF62CF"/>
    <w:rsid w:val="00AF66B4"/>
    <w:rsid w:val="00B02403"/>
    <w:rsid w:val="00B10871"/>
    <w:rsid w:val="00B10C41"/>
    <w:rsid w:val="00B11638"/>
    <w:rsid w:val="00B12090"/>
    <w:rsid w:val="00B120D9"/>
    <w:rsid w:val="00B14692"/>
    <w:rsid w:val="00B14DA7"/>
    <w:rsid w:val="00B16AC8"/>
    <w:rsid w:val="00B16B15"/>
    <w:rsid w:val="00B203A0"/>
    <w:rsid w:val="00B2255E"/>
    <w:rsid w:val="00B22C16"/>
    <w:rsid w:val="00B22C39"/>
    <w:rsid w:val="00B24151"/>
    <w:rsid w:val="00B25ACA"/>
    <w:rsid w:val="00B263A6"/>
    <w:rsid w:val="00B269E2"/>
    <w:rsid w:val="00B33FF2"/>
    <w:rsid w:val="00B36268"/>
    <w:rsid w:val="00B36F0A"/>
    <w:rsid w:val="00B41F54"/>
    <w:rsid w:val="00B46F59"/>
    <w:rsid w:val="00B53E8B"/>
    <w:rsid w:val="00B60607"/>
    <w:rsid w:val="00B620BF"/>
    <w:rsid w:val="00B6300B"/>
    <w:rsid w:val="00B637EE"/>
    <w:rsid w:val="00B65133"/>
    <w:rsid w:val="00B7291F"/>
    <w:rsid w:val="00B75B77"/>
    <w:rsid w:val="00B76893"/>
    <w:rsid w:val="00B80EE5"/>
    <w:rsid w:val="00B82937"/>
    <w:rsid w:val="00B82E0A"/>
    <w:rsid w:val="00B94640"/>
    <w:rsid w:val="00BB1F93"/>
    <w:rsid w:val="00BB62F0"/>
    <w:rsid w:val="00BB7920"/>
    <w:rsid w:val="00BD2D1E"/>
    <w:rsid w:val="00BD32AE"/>
    <w:rsid w:val="00BD4231"/>
    <w:rsid w:val="00BE3A1A"/>
    <w:rsid w:val="00BE7AB5"/>
    <w:rsid w:val="00BF25F8"/>
    <w:rsid w:val="00BF27C2"/>
    <w:rsid w:val="00BF3B56"/>
    <w:rsid w:val="00BF4DD6"/>
    <w:rsid w:val="00BF77E0"/>
    <w:rsid w:val="00C00067"/>
    <w:rsid w:val="00C00505"/>
    <w:rsid w:val="00C05F8D"/>
    <w:rsid w:val="00C13483"/>
    <w:rsid w:val="00C14515"/>
    <w:rsid w:val="00C153C8"/>
    <w:rsid w:val="00C15FC7"/>
    <w:rsid w:val="00C16CBB"/>
    <w:rsid w:val="00C17C42"/>
    <w:rsid w:val="00C316E1"/>
    <w:rsid w:val="00C33E7C"/>
    <w:rsid w:val="00C34985"/>
    <w:rsid w:val="00C4356F"/>
    <w:rsid w:val="00C472BB"/>
    <w:rsid w:val="00C50034"/>
    <w:rsid w:val="00C511E7"/>
    <w:rsid w:val="00C5179A"/>
    <w:rsid w:val="00C52BFC"/>
    <w:rsid w:val="00C53D6B"/>
    <w:rsid w:val="00C54B2A"/>
    <w:rsid w:val="00C6467E"/>
    <w:rsid w:val="00C67DCD"/>
    <w:rsid w:val="00C73E5F"/>
    <w:rsid w:val="00C74D29"/>
    <w:rsid w:val="00C75CD1"/>
    <w:rsid w:val="00C7773D"/>
    <w:rsid w:val="00C81975"/>
    <w:rsid w:val="00C823C1"/>
    <w:rsid w:val="00C84091"/>
    <w:rsid w:val="00C86B42"/>
    <w:rsid w:val="00CA483D"/>
    <w:rsid w:val="00CA6E0C"/>
    <w:rsid w:val="00CB069C"/>
    <w:rsid w:val="00CC07A5"/>
    <w:rsid w:val="00CC3C49"/>
    <w:rsid w:val="00CC4181"/>
    <w:rsid w:val="00CD0DFE"/>
    <w:rsid w:val="00CD1702"/>
    <w:rsid w:val="00CD5343"/>
    <w:rsid w:val="00CD5B1A"/>
    <w:rsid w:val="00CD5D08"/>
    <w:rsid w:val="00CE3D1A"/>
    <w:rsid w:val="00CF027B"/>
    <w:rsid w:val="00D02B19"/>
    <w:rsid w:val="00D04350"/>
    <w:rsid w:val="00D05F5B"/>
    <w:rsid w:val="00D064E0"/>
    <w:rsid w:val="00D076ED"/>
    <w:rsid w:val="00D15D12"/>
    <w:rsid w:val="00D23A37"/>
    <w:rsid w:val="00D25D5A"/>
    <w:rsid w:val="00D265F6"/>
    <w:rsid w:val="00D40C76"/>
    <w:rsid w:val="00D411AA"/>
    <w:rsid w:val="00D43788"/>
    <w:rsid w:val="00D5263E"/>
    <w:rsid w:val="00D52650"/>
    <w:rsid w:val="00D54C98"/>
    <w:rsid w:val="00D65DED"/>
    <w:rsid w:val="00D666D4"/>
    <w:rsid w:val="00D67728"/>
    <w:rsid w:val="00D71D18"/>
    <w:rsid w:val="00D72F8D"/>
    <w:rsid w:val="00D87C99"/>
    <w:rsid w:val="00D939DC"/>
    <w:rsid w:val="00D9403E"/>
    <w:rsid w:val="00D9739E"/>
    <w:rsid w:val="00D97907"/>
    <w:rsid w:val="00D97BDF"/>
    <w:rsid w:val="00DA1498"/>
    <w:rsid w:val="00DA7545"/>
    <w:rsid w:val="00DB01D9"/>
    <w:rsid w:val="00DB16CA"/>
    <w:rsid w:val="00DB2180"/>
    <w:rsid w:val="00DB360E"/>
    <w:rsid w:val="00DB73EE"/>
    <w:rsid w:val="00DC078F"/>
    <w:rsid w:val="00DC1BA8"/>
    <w:rsid w:val="00DC4148"/>
    <w:rsid w:val="00DD1688"/>
    <w:rsid w:val="00DD3E21"/>
    <w:rsid w:val="00DD479A"/>
    <w:rsid w:val="00DD4E18"/>
    <w:rsid w:val="00DD63C7"/>
    <w:rsid w:val="00DD723D"/>
    <w:rsid w:val="00DE4455"/>
    <w:rsid w:val="00DF2523"/>
    <w:rsid w:val="00DF75CD"/>
    <w:rsid w:val="00DF7B8D"/>
    <w:rsid w:val="00E00AA7"/>
    <w:rsid w:val="00E00C20"/>
    <w:rsid w:val="00E01C7E"/>
    <w:rsid w:val="00E14A2B"/>
    <w:rsid w:val="00E15CFA"/>
    <w:rsid w:val="00E21B50"/>
    <w:rsid w:val="00E26704"/>
    <w:rsid w:val="00E318DA"/>
    <w:rsid w:val="00E31D6C"/>
    <w:rsid w:val="00E34447"/>
    <w:rsid w:val="00E4081A"/>
    <w:rsid w:val="00E411D4"/>
    <w:rsid w:val="00E4437A"/>
    <w:rsid w:val="00E47FED"/>
    <w:rsid w:val="00E52976"/>
    <w:rsid w:val="00E5429E"/>
    <w:rsid w:val="00E60AF0"/>
    <w:rsid w:val="00E6104D"/>
    <w:rsid w:val="00E65613"/>
    <w:rsid w:val="00E656CD"/>
    <w:rsid w:val="00E66532"/>
    <w:rsid w:val="00E66CDC"/>
    <w:rsid w:val="00E678C5"/>
    <w:rsid w:val="00E678CC"/>
    <w:rsid w:val="00E748BE"/>
    <w:rsid w:val="00E77903"/>
    <w:rsid w:val="00E840B0"/>
    <w:rsid w:val="00E86A4F"/>
    <w:rsid w:val="00E87F13"/>
    <w:rsid w:val="00EA1208"/>
    <w:rsid w:val="00EB1FDF"/>
    <w:rsid w:val="00EB27AB"/>
    <w:rsid w:val="00EB4186"/>
    <w:rsid w:val="00EB4F8F"/>
    <w:rsid w:val="00EB567F"/>
    <w:rsid w:val="00EC1685"/>
    <w:rsid w:val="00EC469C"/>
    <w:rsid w:val="00ED3D93"/>
    <w:rsid w:val="00ED4608"/>
    <w:rsid w:val="00ED5014"/>
    <w:rsid w:val="00EE15EF"/>
    <w:rsid w:val="00EE3325"/>
    <w:rsid w:val="00EF0100"/>
    <w:rsid w:val="00EF1AAC"/>
    <w:rsid w:val="00EF419F"/>
    <w:rsid w:val="00EF4A41"/>
    <w:rsid w:val="00EF562F"/>
    <w:rsid w:val="00EF7308"/>
    <w:rsid w:val="00EF765F"/>
    <w:rsid w:val="00F00927"/>
    <w:rsid w:val="00F022E0"/>
    <w:rsid w:val="00F111A7"/>
    <w:rsid w:val="00F14AA7"/>
    <w:rsid w:val="00F159B1"/>
    <w:rsid w:val="00F21DA8"/>
    <w:rsid w:val="00F2474A"/>
    <w:rsid w:val="00F255A1"/>
    <w:rsid w:val="00F263E4"/>
    <w:rsid w:val="00F3389E"/>
    <w:rsid w:val="00F352D7"/>
    <w:rsid w:val="00F35EC9"/>
    <w:rsid w:val="00F40DA1"/>
    <w:rsid w:val="00F43D1C"/>
    <w:rsid w:val="00F45A87"/>
    <w:rsid w:val="00F518AA"/>
    <w:rsid w:val="00F53E92"/>
    <w:rsid w:val="00F551CF"/>
    <w:rsid w:val="00F601EC"/>
    <w:rsid w:val="00F60D93"/>
    <w:rsid w:val="00F7013C"/>
    <w:rsid w:val="00F70449"/>
    <w:rsid w:val="00F83142"/>
    <w:rsid w:val="00F851DE"/>
    <w:rsid w:val="00F858D7"/>
    <w:rsid w:val="00F87390"/>
    <w:rsid w:val="00F952BA"/>
    <w:rsid w:val="00F95CA0"/>
    <w:rsid w:val="00FA17D7"/>
    <w:rsid w:val="00FA25D6"/>
    <w:rsid w:val="00FA5E0E"/>
    <w:rsid w:val="00FB0E2C"/>
    <w:rsid w:val="00FB1C87"/>
    <w:rsid w:val="00FB2525"/>
    <w:rsid w:val="00FC07C9"/>
    <w:rsid w:val="00FC2A56"/>
    <w:rsid w:val="00FC47E3"/>
    <w:rsid w:val="00FC4A3E"/>
    <w:rsid w:val="00FC4B24"/>
    <w:rsid w:val="00FD3DAD"/>
    <w:rsid w:val="00FE0F15"/>
    <w:rsid w:val="00FE1711"/>
    <w:rsid w:val="00FE511C"/>
    <w:rsid w:val="00FE5322"/>
    <w:rsid w:val="0156A1B9"/>
    <w:rsid w:val="01A3861D"/>
    <w:rsid w:val="01D108BE"/>
    <w:rsid w:val="0277CB6E"/>
    <w:rsid w:val="02B573F7"/>
    <w:rsid w:val="02BC7CB3"/>
    <w:rsid w:val="0312DE5E"/>
    <w:rsid w:val="0351A298"/>
    <w:rsid w:val="03B9C302"/>
    <w:rsid w:val="03CE51A7"/>
    <w:rsid w:val="03D89813"/>
    <w:rsid w:val="03D988A5"/>
    <w:rsid w:val="03EA1464"/>
    <w:rsid w:val="03F3DE44"/>
    <w:rsid w:val="042FF3A7"/>
    <w:rsid w:val="044882EE"/>
    <w:rsid w:val="04F0C1C1"/>
    <w:rsid w:val="05531637"/>
    <w:rsid w:val="0572083C"/>
    <w:rsid w:val="0574007A"/>
    <w:rsid w:val="0596F5B6"/>
    <w:rsid w:val="05C695E3"/>
    <w:rsid w:val="0646E733"/>
    <w:rsid w:val="0668DC57"/>
    <w:rsid w:val="069E5A7F"/>
    <w:rsid w:val="06CD7B54"/>
    <w:rsid w:val="06F34ABE"/>
    <w:rsid w:val="07112967"/>
    <w:rsid w:val="0751A09C"/>
    <w:rsid w:val="075F0B50"/>
    <w:rsid w:val="077D8D5D"/>
    <w:rsid w:val="077E2C25"/>
    <w:rsid w:val="07CABE69"/>
    <w:rsid w:val="07D03D81"/>
    <w:rsid w:val="0821DF31"/>
    <w:rsid w:val="08D72AE8"/>
    <w:rsid w:val="098337C5"/>
    <w:rsid w:val="09A0BCBB"/>
    <w:rsid w:val="09ED5997"/>
    <w:rsid w:val="09F109B2"/>
    <w:rsid w:val="0A5B5FCE"/>
    <w:rsid w:val="0A6B5EDB"/>
    <w:rsid w:val="0A9F889D"/>
    <w:rsid w:val="0ABB346F"/>
    <w:rsid w:val="0AFF4861"/>
    <w:rsid w:val="0B3068BF"/>
    <w:rsid w:val="0B4A52DD"/>
    <w:rsid w:val="0B541CCA"/>
    <w:rsid w:val="0BD23FF8"/>
    <w:rsid w:val="0BD9F1DA"/>
    <w:rsid w:val="0C539D0D"/>
    <w:rsid w:val="0C677F17"/>
    <w:rsid w:val="0C89572E"/>
    <w:rsid w:val="0CA00F92"/>
    <w:rsid w:val="0CB583F8"/>
    <w:rsid w:val="0CCC8001"/>
    <w:rsid w:val="0CDB276C"/>
    <w:rsid w:val="0CEFD8DF"/>
    <w:rsid w:val="0CFBD87F"/>
    <w:rsid w:val="0CFE51AE"/>
    <w:rsid w:val="0D177A0B"/>
    <w:rsid w:val="0D5ED8D3"/>
    <w:rsid w:val="0D61958C"/>
    <w:rsid w:val="0D975B34"/>
    <w:rsid w:val="0DC3B659"/>
    <w:rsid w:val="0E1AC416"/>
    <w:rsid w:val="0E3E4FEC"/>
    <w:rsid w:val="0E43810A"/>
    <w:rsid w:val="0E68EF8E"/>
    <w:rsid w:val="0E9A220F"/>
    <w:rsid w:val="0EF1761E"/>
    <w:rsid w:val="0F696F7D"/>
    <w:rsid w:val="0FA86FE4"/>
    <w:rsid w:val="0FB177BB"/>
    <w:rsid w:val="0FB6B65E"/>
    <w:rsid w:val="0FE63EB2"/>
    <w:rsid w:val="102C3F8E"/>
    <w:rsid w:val="105E2DF8"/>
    <w:rsid w:val="1066CD86"/>
    <w:rsid w:val="10D5CC46"/>
    <w:rsid w:val="1111925A"/>
    <w:rsid w:val="11A586F1"/>
    <w:rsid w:val="11C5883D"/>
    <w:rsid w:val="11EA9858"/>
    <w:rsid w:val="11F6B8D4"/>
    <w:rsid w:val="123762E7"/>
    <w:rsid w:val="12580441"/>
    <w:rsid w:val="128E2755"/>
    <w:rsid w:val="129C744F"/>
    <w:rsid w:val="1304343D"/>
    <w:rsid w:val="130C7450"/>
    <w:rsid w:val="1343CDA7"/>
    <w:rsid w:val="135296DD"/>
    <w:rsid w:val="1355890E"/>
    <w:rsid w:val="136D9332"/>
    <w:rsid w:val="13BFD47C"/>
    <w:rsid w:val="13E9E0AC"/>
    <w:rsid w:val="13F0C141"/>
    <w:rsid w:val="13FB533A"/>
    <w:rsid w:val="141EF9BF"/>
    <w:rsid w:val="147290FC"/>
    <w:rsid w:val="14C4A7A0"/>
    <w:rsid w:val="14C900B1"/>
    <w:rsid w:val="14EF0BF9"/>
    <w:rsid w:val="1518DABC"/>
    <w:rsid w:val="15190E61"/>
    <w:rsid w:val="155CE6BD"/>
    <w:rsid w:val="1588BCA7"/>
    <w:rsid w:val="15B4684D"/>
    <w:rsid w:val="15E05E3B"/>
    <w:rsid w:val="15FC7D5C"/>
    <w:rsid w:val="16068482"/>
    <w:rsid w:val="1645CA69"/>
    <w:rsid w:val="16621713"/>
    <w:rsid w:val="167E618D"/>
    <w:rsid w:val="168B8AD7"/>
    <w:rsid w:val="16999562"/>
    <w:rsid w:val="169B8619"/>
    <w:rsid w:val="17247129"/>
    <w:rsid w:val="173BAED5"/>
    <w:rsid w:val="177567D5"/>
    <w:rsid w:val="17E1CB4D"/>
    <w:rsid w:val="17F3A39B"/>
    <w:rsid w:val="17FECC06"/>
    <w:rsid w:val="1831BD6B"/>
    <w:rsid w:val="183979A7"/>
    <w:rsid w:val="18414CB7"/>
    <w:rsid w:val="187AE5FF"/>
    <w:rsid w:val="188426E2"/>
    <w:rsid w:val="18969597"/>
    <w:rsid w:val="18AED2D5"/>
    <w:rsid w:val="18DCEAC0"/>
    <w:rsid w:val="18E3BAAE"/>
    <w:rsid w:val="18E7F127"/>
    <w:rsid w:val="18EEE539"/>
    <w:rsid w:val="1931D900"/>
    <w:rsid w:val="19558502"/>
    <w:rsid w:val="199BE3E9"/>
    <w:rsid w:val="1A62F361"/>
    <w:rsid w:val="1AADBFDC"/>
    <w:rsid w:val="1AB80C6A"/>
    <w:rsid w:val="1AC48156"/>
    <w:rsid w:val="1AE43E38"/>
    <w:rsid w:val="1AE70640"/>
    <w:rsid w:val="1AF15563"/>
    <w:rsid w:val="1B134D07"/>
    <w:rsid w:val="1B1FBA90"/>
    <w:rsid w:val="1B315D00"/>
    <w:rsid w:val="1B741D7F"/>
    <w:rsid w:val="1B8DF6A1"/>
    <w:rsid w:val="1B92B553"/>
    <w:rsid w:val="1BB8DCA7"/>
    <w:rsid w:val="1BEF8004"/>
    <w:rsid w:val="1BF76D8A"/>
    <w:rsid w:val="1C0E6472"/>
    <w:rsid w:val="1C637A06"/>
    <w:rsid w:val="1C75EA20"/>
    <w:rsid w:val="1CDB1F7E"/>
    <w:rsid w:val="1D360C09"/>
    <w:rsid w:val="1D4F350E"/>
    <w:rsid w:val="1D89418F"/>
    <w:rsid w:val="1D9AA0BB"/>
    <w:rsid w:val="1DD83939"/>
    <w:rsid w:val="1E2A1082"/>
    <w:rsid w:val="1E3B4B59"/>
    <w:rsid w:val="1E4B5740"/>
    <w:rsid w:val="1F15E5EF"/>
    <w:rsid w:val="1F213101"/>
    <w:rsid w:val="1F2F0E4C"/>
    <w:rsid w:val="1FDB5BAD"/>
    <w:rsid w:val="2022D057"/>
    <w:rsid w:val="2087F5CB"/>
    <w:rsid w:val="20A4B734"/>
    <w:rsid w:val="20E06FA2"/>
    <w:rsid w:val="2103A247"/>
    <w:rsid w:val="21293469"/>
    <w:rsid w:val="2164B4F5"/>
    <w:rsid w:val="2199BBD4"/>
    <w:rsid w:val="21A8CA0D"/>
    <w:rsid w:val="21C3A78D"/>
    <w:rsid w:val="21E215CB"/>
    <w:rsid w:val="21E4668E"/>
    <w:rsid w:val="224C1B53"/>
    <w:rsid w:val="22D26EC0"/>
    <w:rsid w:val="22DBF02C"/>
    <w:rsid w:val="22F4D1EB"/>
    <w:rsid w:val="230B36AB"/>
    <w:rsid w:val="234149A4"/>
    <w:rsid w:val="23449A6E"/>
    <w:rsid w:val="23BE009A"/>
    <w:rsid w:val="24048701"/>
    <w:rsid w:val="243C9859"/>
    <w:rsid w:val="252DB89A"/>
    <w:rsid w:val="25DB6F87"/>
    <w:rsid w:val="25ED32EE"/>
    <w:rsid w:val="26A5CB9E"/>
    <w:rsid w:val="26B55FB0"/>
    <w:rsid w:val="2728E2E0"/>
    <w:rsid w:val="2756E615"/>
    <w:rsid w:val="276A9A37"/>
    <w:rsid w:val="27770018"/>
    <w:rsid w:val="27C8430E"/>
    <w:rsid w:val="28510CE6"/>
    <w:rsid w:val="285DE457"/>
    <w:rsid w:val="285F0139"/>
    <w:rsid w:val="286B56F5"/>
    <w:rsid w:val="28A6A811"/>
    <w:rsid w:val="28AB62B9"/>
    <w:rsid w:val="29EE2739"/>
    <w:rsid w:val="2A630D53"/>
    <w:rsid w:val="2A9A88EA"/>
    <w:rsid w:val="2AD46F84"/>
    <w:rsid w:val="2AF6A316"/>
    <w:rsid w:val="2B8D8D40"/>
    <w:rsid w:val="2BAB8D8D"/>
    <w:rsid w:val="2BB0474A"/>
    <w:rsid w:val="2BD91030"/>
    <w:rsid w:val="2BE8B074"/>
    <w:rsid w:val="2C0EFE80"/>
    <w:rsid w:val="2C0F724C"/>
    <w:rsid w:val="2C32B2C6"/>
    <w:rsid w:val="2C697FB8"/>
    <w:rsid w:val="2C7A8D97"/>
    <w:rsid w:val="2CC551D5"/>
    <w:rsid w:val="2CF2C7E3"/>
    <w:rsid w:val="2CF36A3A"/>
    <w:rsid w:val="2D08BD54"/>
    <w:rsid w:val="2D236C36"/>
    <w:rsid w:val="2D297DD7"/>
    <w:rsid w:val="2D5362CD"/>
    <w:rsid w:val="2D732C3D"/>
    <w:rsid w:val="2D73A86A"/>
    <w:rsid w:val="2DD5A6A0"/>
    <w:rsid w:val="2DEF3146"/>
    <w:rsid w:val="2E178E26"/>
    <w:rsid w:val="2E6636A6"/>
    <w:rsid w:val="2E851DF8"/>
    <w:rsid w:val="2E86C0D3"/>
    <w:rsid w:val="2E872FFC"/>
    <w:rsid w:val="2E9EC9F1"/>
    <w:rsid w:val="2EE9B3C2"/>
    <w:rsid w:val="2F23744D"/>
    <w:rsid w:val="2F266E85"/>
    <w:rsid w:val="2F5EC6C4"/>
    <w:rsid w:val="2F8562AD"/>
    <w:rsid w:val="2FB3C3A8"/>
    <w:rsid w:val="2FC31CE0"/>
    <w:rsid w:val="30087F73"/>
    <w:rsid w:val="307C5385"/>
    <w:rsid w:val="30859950"/>
    <w:rsid w:val="30880E2A"/>
    <w:rsid w:val="30F03B0E"/>
    <w:rsid w:val="30FB8C07"/>
    <w:rsid w:val="313B5198"/>
    <w:rsid w:val="31484681"/>
    <w:rsid w:val="31A9080A"/>
    <w:rsid w:val="31D66AB3"/>
    <w:rsid w:val="31E9ACA7"/>
    <w:rsid w:val="32531458"/>
    <w:rsid w:val="32941177"/>
    <w:rsid w:val="32DAC9EB"/>
    <w:rsid w:val="3311AD31"/>
    <w:rsid w:val="3334AE18"/>
    <w:rsid w:val="336B7846"/>
    <w:rsid w:val="337BE122"/>
    <w:rsid w:val="33B67B5E"/>
    <w:rsid w:val="3427BAAC"/>
    <w:rsid w:val="343D4E8E"/>
    <w:rsid w:val="34509E2C"/>
    <w:rsid w:val="348989C3"/>
    <w:rsid w:val="34B661C0"/>
    <w:rsid w:val="34CC80FE"/>
    <w:rsid w:val="34E6CBA4"/>
    <w:rsid w:val="34EA49FC"/>
    <w:rsid w:val="3513A6E6"/>
    <w:rsid w:val="354B3492"/>
    <w:rsid w:val="35890483"/>
    <w:rsid w:val="358CB8FE"/>
    <w:rsid w:val="35B31500"/>
    <w:rsid w:val="35CDD865"/>
    <w:rsid w:val="35D37C21"/>
    <w:rsid w:val="35F85353"/>
    <w:rsid w:val="3605F5BA"/>
    <w:rsid w:val="360AF4C1"/>
    <w:rsid w:val="3638A481"/>
    <w:rsid w:val="363F8C97"/>
    <w:rsid w:val="365D09C5"/>
    <w:rsid w:val="36695811"/>
    <w:rsid w:val="37E77BCD"/>
    <w:rsid w:val="3870D83C"/>
    <w:rsid w:val="38C00B53"/>
    <w:rsid w:val="38C6C990"/>
    <w:rsid w:val="3907A55B"/>
    <w:rsid w:val="390A959B"/>
    <w:rsid w:val="390C91CC"/>
    <w:rsid w:val="392FA3C4"/>
    <w:rsid w:val="39CD43DE"/>
    <w:rsid w:val="39D1ED42"/>
    <w:rsid w:val="39D66B67"/>
    <w:rsid w:val="39E62A42"/>
    <w:rsid w:val="39FF5115"/>
    <w:rsid w:val="3A200F2A"/>
    <w:rsid w:val="3A2422F9"/>
    <w:rsid w:val="3ACCB373"/>
    <w:rsid w:val="3AFACB80"/>
    <w:rsid w:val="3B444A76"/>
    <w:rsid w:val="3B48A134"/>
    <w:rsid w:val="3B71C9C2"/>
    <w:rsid w:val="3B9A21BA"/>
    <w:rsid w:val="3BBBD847"/>
    <w:rsid w:val="3BCA528F"/>
    <w:rsid w:val="3C2B9AFE"/>
    <w:rsid w:val="3CA09D24"/>
    <w:rsid w:val="3CBDE7D9"/>
    <w:rsid w:val="3D2A11EF"/>
    <w:rsid w:val="3D7785DA"/>
    <w:rsid w:val="3D8C7291"/>
    <w:rsid w:val="3DAA31F3"/>
    <w:rsid w:val="3DB35593"/>
    <w:rsid w:val="3DC8B8CF"/>
    <w:rsid w:val="3DD3E75C"/>
    <w:rsid w:val="3DE49878"/>
    <w:rsid w:val="3EAB2737"/>
    <w:rsid w:val="3EF5CDDA"/>
    <w:rsid w:val="3F00C0C5"/>
    <w:rsid w:val="3F06419B"/>
    <w:rsid w:val="3F60B0F6"/>
    <w:rsid w:val="3F821D23"/>
    <w:rsid w:val="3F8DE308"/>
    <w:rsid w:val="3FD09AF5"/>
    <w:rsid w:val="3FD707DC"/>
    <w:rsid w:val="3FF62486"/>
    <w:rsid w:val="401156D3"/>
    <w:rsid w:val="4020A1A6"/>
    <w:rsid w:val="40A847CF"/>
    <w:rsid w:val="40F359D7"/>
    <w:rsid w:val="4132AA75"/>
    <w:rsid w:val="418B644C"/>
    <w:rsid w:val="41A4FEFF"/>
    <w:rsid w:val="41B5A8D9"/>
    <w:rsid w:val="41C985FA"/>
    <w:rsid w:val="41D1C0D7"/>
    <w:rsid w:val="41D25690"/>
    <w:rsid w:val="41EE86BB"/>
    <w:rsid w:val="423FDC3B"/>
    <w:rsid w:val="424A5570"/>
    <w:rsid w:val="432A1D07"/>
    <w:rsid w:val="43346F6F"/>
    <w:rsid w:val="4348F795"/>
    <w:rsid w:val="439A95BD"/>
    <w:rsid w:val="439CE23E"/>
    <w:rsid w:val="43AB1D11"/>
    <w:rsid w:val="43C4063B"/>
    <w:rsid w:val="44193338"/>
    <w:rsid w:val="445F4E21"/>
    <w:rsid w:val="449286AC"/>
    <w:rsid w:val="449B308A"/>
    <w:rsid w:val="44A18241"/>
    <w:rsid w:val="44B02BC6"/>
    <w:rsid w:val="456E57E2"/>
    <w:rsid w:val="457495F8"/>
    <w:rsid w:val="45A70759"/>
    <w:rsid w:val="462A615C"/>
    <w:rsid w:val="46D19334"/>
    <w:rsid w:val="46DEDAF9"/>
    <w:rsid w:val="47020283"/>
    <w:rsid w:val="47533553"/>
    <w:rsid w:val="476B0C17"/>
    <w:rsid w:val="47976021"/>
    <w:rsid w:val="48510E42"/>
    <w:rsid w:val="487135EF"/>
    <w:rsid w:val="48E2FAA4"/>
    <w:rsid w:val="48E5BE36"/>
    <w:rsid w:val="4965F7CF"/>
    <w:rsid w:val="4966B427"/>
    <w:rsid w:val="49D3B139"/>
    <w:rsid w:val="49F62406"/>
    <w:rsid w:val="49FD5905"/>
    <w:rsid w:val="4A022555"/>
    <w:rsid w:val="4A2E9121"/>
    <w:rsid w:val="4A41B263"/>
    <w:rsid w:val="4A78D2A0"/>
    <w:rsid w:val="4AB5317C"/>
    <w:rsid w:val="4AF77F6F"/>
    <w:rsid w:val="4B84A919"/>
    <w:rsid w:val="4B8CF1FF"/>
    <w:rsid w:val="4BACDEDB"/>
    <w:rsid w:val="4BBCB227"/>
    <w:rsid w:val="4BC458A2"/>
    <w:rsid w:val="4BCB69B4"/>
    <w:rsid w:val="4BE14472"/>
    <w:rsid w:val="4BF58B23"/>
    <w:rsid w:val="4BF9244A"/>
    <w:rsid w:val="4C52C0A2"/>
    <w:rsid w:val="4C78D1A2"/>
    <w:rsid w:val="4C7F68B2"/>
    <w:rsid w:val="4C9BE6AB"/>
    <w:rsid w:val="4D2D5AC6"/>
    <w:rsid w:val="4D4D3F7E"/>
    <w:rsid w:val="4D583B7D"/>
    <w:rsid w:val="4D9B3F41"/>
    <w:rsid w:val="4DD47A59"/>
    <w:rsid w:val="4E14A203"/>
    <w:rsid w:val="4E3217FC"/>
    <w:rsid w:val="4E7808AC"/>
    <w:rsid w:val="4EAE5824"/>
    <w:rsid w:val="4EC2B83A"/>
    <w:rsid w:val="4F0A844F"/>
    <w:rsid w:val="4F253E5F"/>
    <w:rsid w:val="4F603ED3"/>
    <w:rsid w:val="4F6A0986"/>
    <w:rsid w:val="4F9AF7DA"/>
    <w:rsid w:val="4FA4C987"/>
    <w:rsid w:val="4FD8F33D"/>
    <w:rsid w:val="4FF02525"/>
    <w:rsid w:val="5020B9A9"/>
    <w:rsid w:val="502761B4"/>
    <w:rsid w:val="50526808"/>
    <w:rsid w:val="50EAD45D"/>
    <w:rsid w:val="5124F568"/>
    <w:rsid w:val="512D1ED9"/>
    <w:rsid w:val="512EEEC5"/>
    <w:rsid w:val="51753894"/>
    <w:rsid w:val="51A1A89A"/>
    <w:rsid w:val="51BA9054"/>
    <w:rsid w:val="51D8B83B"/>
    <w:rsid w:val="51E60238"/>
    <w:rsid w:val="528E59A8"/>
    <w:rsid w:val="52B4952A"/>
    <w:rsid w:val="52C27F37"/>
    <w:rsid w:val="531FCE5E"/>
    <w:rsid w:val="535CFF31"/>
    <w:rsid w:val="5390D3A6"/>
    <w:rsid w:val="5393F12A"/>
    <w:rsid w:val="539C959D"/>
    <w:rsid w:val="53E77673"/>
    <w:rsid w:val="54106567"/>
    <w:rsid w:val="543315C4"/>
    <w:rsid w:val="544D14C1"/>
    <w:rsid w:val="5450658B"/>
    <w:rsid w:val="546DDA1E"/>
    <w:rsid w:val="54DF128E"/>
    <w:rsid w:val="54DF8F68"/>
    <w:rsid w:val="56A2A1CA"/>
    <w:rsid w:val="56C01FCF"/>
    <w:rsid w:val="56D34F31"/>
    <w:rsid w:val="56F29BF2"/>
    <w:rsid w:val="5718095F"/>
    <w:rsid w:val="5774C236"/>
    <w:rsid w:val="5788064D"/>
    <w:rsid w:val="57ED52CB"/>
    <w:rsid w:val="58241337"/>
    <w:rsid w:val="589018C4"/>
    <w:rsid w:val="5895E1DE"/>
    <w:rsid w:val="58A41AA2"/>
    <w:rsid w:val="58ADE16D"/>
    <w:rsid w:val="58B3F71A"/>
    <w:rsid w:val="58BAE5CE"/>
    <w:rsid w:val="58D8D553"/>
    <w:rsid w:val="5913A3B2"/>
    <w:rsid w:val="594DDAE7"/>
    <w:rsid w:val="596AE0C2"/>
    <w:rsid w:val="5984D61A"/>
    <w:rsid w:val="59A49544"/>
    <w:rsid w:val="59C8B86B"/>
    <w:rsid w:val="59E71A53"/>
    <w:rsid w:val="5A087A29"/>
    <w:rsid w:val="5A1799A1"/>
    <w:rsid w:val="5A46B939"/>
    <w:rsid w:val="5A908C60"/>
    <w:rsid w:val="5ADCE6B1"/>
    <w:rsid w:val="5B7DB79E"/>
    <w:rsid w:val="5B8293C4"/>
    <w:rsid w:val="5B8665FF"/>
    <w:rsid w:val="5BBBB282"/>
    <w:rsid w:val="5BBE1183"/>
    <w:rsid w:val="5C6332B4"/>
    <w:rsid w:val="5C8278F5"/>
    <w:rsid w:val="5C8AEAEC"/>
    <w:rsid w:val="5CA839FD"/>
    <w:rsid w:val="5CDABF93"/>
    <w:rsid w:val="5CFEC8B6"/>
    <w:rsid w:val="5D3EDED9"/>
    <w:rsid w:val="5DC9CA10"/>
    <w:rsid w:val="5DF54830"/>
    <w:rsid w:val="5E0177F4"/>
    <w:rsid w:val="5E3A933F"/>
    <w:rsid w:val="5EF95C4B"/>
    <w:rsid w:val="5F0875B3"/>
    <w:rsid w:val="5F8E1D6D"/>
    <w:rsid w:val="5F9961A2"/>
    <w:rsid w:val="601B36CF"/>
    <w:rsid w:val="6090D877"/>
    <w:rsid w:val="61406C2F"/>
    <w:rsid w:val="614750FF"/>
    <w:rsid w:val="61D3A537"/>
    <w:rsid w:val="620E4946"/>
    <w:rsid w:val="621A9E03"/>
    <w:rsid w:val="621C7897"/>
    <w:rsid w:val="62EBC412"/>
    <w:rsid w:val="631988AB"/>
    <w:rsid w:val="6319C846"/>
    <w:rsid w:val="635DC728"/>
    <w:rsid w:val="6368C5D6"/>
    <w:rsid w:val="639ADD2D"/>
    <w:rsid w:val="63A2CD09"/>
    <w:rsid w:val="63CC65F4"/>
    <w:rsid w:val="646E76DB"/>
    <w:rsid w:val="647E0631"/>
    <w:rsid w:val="649BCB20"/>
    <w:rsid w:val="649D9DD7"/>
    <w:rsid w:val="64AEFEE3"/>
    <w:rsid w:val="654AF2C1"/>
    <w:rsid w:val="657DC21E"/>
    <w:rsid w:val="65A9026B"/>
    <w:rsid w:val="65D80E23"/>
    <w:rsid w:val="65E01898"/>
    <w:rsid w:val="65E440A1"/>
    <w:rsid w:val="6610C259"/>
    <w:rsid w:val="668E1D7A"/>
    <w:rsid w:val="66AF03E0"/>
    <w:rsid w:val="66D1F15A"/>
    <w:rsid w:val="670EE015"/>
    <w:rsid w:val="6716D524"/>
    <w:rsid w:val="673CB025"/>
    <w:rsid w:val="677FA79F"/>
    <w:rsid w:val="680561EC"/>
    <w:rsid w:val="682AC204"/>
    <w:rsid w:val="684AD441"/>
    <w:rsid w:val="688EC361"/>
    <w:rsid w:val="68FE4452"/>
    <w:rsid w:val="69018898"/>
    <w:rsid w:val="692D655A"/>
    <w:rsid w:val="694B51BA"/>
    <w:rsid w:val="69517754"/>
    <w:rsid w:val="698C77D4"/>
    <w:rsid w:val="69C8537E"/>
    <w:rsid w:val="6A3B0EBA"/>
    <w:rsid w:val="6A9B7176"/>
    <w:rsid w:val="6B9028A8"/>
    <w:rsid w:val="6BBF74DA"/>
    <w:rsid w:val="6BFE498B"/>
    <w:rsid w:val="6C3D0207"/>
    <w:rsid w:val="6C648326"/>
    <w:rsid w:val="6D789542"/>
    <w:rsid w:val="6D78B445"/>
    <w:rsid w:val="6D8219A3"/>
    <w:rsid w:val="6E299E80"/>
    <w:rsid w:val="6E33FDFD"/>
    <w:rsid w:val="6E3A98DD"/>
    <w:rsid w:val="6E4A0D0E"/>
    <w:rsid w:val="6FAA341F"/>
    <w:rsid w:val="6FE681AA"/>
    <w:rsid w:val="700B5395"/>
    <w:rsid w:val="70773659"/>
    <w:rsid w:val="70EDF45B"/>
    <w:rsid w:val="710D9604"/>
    <w:rsid w:val="71CFDE70"/>
    <w:rsid w:val="71DAAC40"/>
    <w:rsid w:val="71E3EB99"/>
    <w:rsid w:val="71EEE6E7"/>
    <w:rsid w:val="72324D20"/>
    <w:rsid w:val="72357E86"/>
    <w:rsid w:val="7262F261"/>
    <w:rsid w:val="727F855D"/>
    <w:rsid w:val="72C2F839"/>
    <w:rsid w:val="72F4D870"/>
    <w:rsid w:val="72FDD493"/>
    <w:rsid w:val="730A1A37"/>
    <w:rsid w:val="7384D72E"/>
    <w:rsid w:val="73C3632B"/>
    <w:rsid w:val="73C5FDC5"/>
    <w:rsid w:val="73D1680D"/>
    <w:rsid w:val="73E9DE31"/>
    <w:rsid w:val="73EE7F35"/>
    <w:rsid w:val="740773C0"/>
    <w:rsid w:val="740EEAF8"/>
    <w:rsid w:val="74165788"/>
    <w:rsid w:val="74439B76"/>
    <w:rsid w:val="744AF27A"/>
    <w:rsid w:val="7452FC4A"/>
    <w:rsid w:val="74795C55"/>
    <w:rsid w:val="7496E36A"/>
    <w:rsid w:val="74C69314"/>
    <w:rsid w:val="74C72714"/>
    <w:rsid w:val="7504E028"/>
    <w:rsid w:val="75184EE7"/>
    <w:rsid w:val="765133A4"/>
    <w:rsid w:val="766DF2EE"/>
    <w:rsid w:val="767819C5"/>
    <w:rsid w:val="768F7D61"/>
    <w:rsid w:val="76A42CB2"/>
    <w:rsid w:val="76CD0C7C"/>
    <w:rsid w:val="772D635D"/>
    <w:rsid w:val="776DAD36"/>
    <w:rsid w:val="77F66A5F"/>
    <w:rsid w:val="78CBDA4B"/>
    <w:rsid w:val="78D24A45"/>
    <w:rsid w:val="790220AC"/>
    <w:rsid w:val="7907D305"/>
    <w:rsid w:val="795B6ED4"/>
    <w:rsid w:val="79724F8D"/>
    <w:rsid w:val="79D84EED"/>
    <w:rsid w:val="7A664FEE"/>
    <w:rsid w:val="7A6DD6B2"/>
    <w:rsid w:val="7A980FE1"/>
    <w:rsid w:val="7ABFEDF4"/>
    <w:rsid w:val="7ACC97E9"/>
    <w:rsid w:val="7AD76302"/>
    <w:rsid w:val="7AED8B6F"/>
    <w:rsid w:val="7B2D2978"/>
    <w:rsid w:val="7B41F6CD"/>
    <w:rsid w:val="7B7372D6"/>
    <w:rsid w:val="7B9296DD"/>
    <w:rsid w:val="7C21F350"/>
    <w:rsid w:val="7C39224D"/>
    <w:rsid w:val="7C7830A5"/>
    <w:rsid w:val="7D58B5EB"/>
    <w:rsid w:val="7D6466B3"/>
    <w:rsid w:val="7DC30BFC"/>
    <w:rsid w:val="7E228DEF"/>
    <w:rsid w:val="7E813EFD"/>
    <w:rsid w:val="7E9FA17B"/>
    <w:rsid w:val="7EC8592E"/>
    <w:rsid w:val="7ECCBB79"/>
    <w:rsid w:val="7EE29022"/>
    <w:rsid w:val="7F0D21C2"/>
    <w:rsid w:val="7FB4D9B6"/>
    <w:rsid w:val="7FB5D61B"/>
    <w:rsid w:val="7FBCF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C0DE3A"/>
  <w15:docId w15:val="{8C474E68-84A4-4F86-B61B-41C3DCEE5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2BA"/>
    <w:rPr>
      <w:rFonts w:ascii="Arial" w:eastAsiaTheme="minorEastAsia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26EC"/>
    <w:pPr>
      <w:keepNext/>
      <w:keepLines/>
      <w:spacing w:before="200"/>
      <w:outlineLvl w:val="0"/>
    </w:pPr>
    <w:rPr>
      <w:rFonts w:eastAsiaTheme="majorEastAsia" w:cstheme="majorBidi"/>
      <w:bCs/>
      <w:color w:val="30006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6EC"/>
    <w:pPr>
      <w:keepNext/>
      <w:keepLines/>
      <w:spacing w:before="200"/>
      <w:outlineLvl w:val="1"/>
    </w:pPr>
    <w:rPr>
      <w:rFonts w:eastAsiaTheme="majorEastAsia" w:cstheme="majorBidi"/>
      <w:bCs/>
      <w:color w:val="EC008C" w:themeColor="accen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6EC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26EC"/>
    <w:pPr>
      <w:keepNext/>
      <w:keepLines/>
      <w:spacing w:before="200"/>
      <w:outlineLvl w:val="3"/>
    </w:pPr>
    <w:rPr>
      <w:rFonts w:eastAsiaTheme="majorEastAsia" w:cs="Arial"/>
      <w:i/>
      <w:iCs/>
      <w:color w:val="30006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A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A2B"/>
  </w:style>
  <w:style w:type="paragraph" w:styleId="Footer">
    <w:name w:val="footer"/>
    <w:basedOn w:val="Normal"/>
    <w:link w:val="FooterChar"/>
    <w:uiPriority w:val="99"/>
    <w:unhideWhenUsed/>
    <w:rsid w:val="00E14A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A2B"/>
  </w:style>
  <w:style w:type="character" w:customStyle="1" w:styleId="Heading1Char">
    <w:name w:val="Heading 1 Char"/>
    <w:basedOn w:val="DefaultParagraphFont"/>
    <w:link w:val="Heading1"/>
    <w:uiPriority w:val="9"/>
    <w:rsid w:val="003626EC"/>
    <w:rPr>
      <w:rFonts w:ascii="Arial" w:eastAsiaTheme="majorEastAsia" w:hAnsi="Arial" w:cstheme="majorBidi"/>
      <w:bCs/>
      <w:color w:val="30006F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26EC"/>
    <w:rPr>
      <w:rFonts w:ascii="Arial" w:eastAsiaTheme="majorEastAsia" w:hAnsi="Arial" w:cstheme="majorBidi"/>
      <w:bCs/>
      <w:color w:val="EC008C" w:themeColor="accent2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rsid w:val="003626EC"/>
    <w:pPr>
      <w:spacing w:after="300"/>
      <w:contextualSpacing/>
    </w:pPr>
    <w:rPr>
      <w:rFonts w:eastAsiaTheme="majorEastAsia" w:cstheme="majorBidi"/>
      <w:color w:val="000000" w:themeColor="text1"/>
      <w:spacing w:val="5"/>
      <w:kern w:val="28"/>
      <w:sz w:val="72"/>
      <w:szCs w:val="52"/>
    </w:rPr>
  </w:style>
  <w:style w:type="paragraph" w:styleId="NoSpacing">
    <w:name w:val="No Spacing"/>
    <w:link w:val="NoSpacingChar"/>
    <w:uiPriority w:val="1"/>
    <w:qFormat/>
    <w:rsid w:val="003626EC"/>
    <w:rPr>
      <w:rFonts w:ascii="Arial" w:eastAsiaTheme="minorEastAsia" w:hAnsi="Arial"/>
      <w:sz w:val="20"/>
    </w:rPr>
  </w:style>
  <w:style w:type="character" w:customStyle="1" w:styleId="TitleChar">
    <w:name w:val="Title Char"/>
    <w:basedOn w:val="DefaultParagraphFont"/>
    <w:link w:val="Title"/>
    <w:uiPriority w:val="10"/>
    <w:rsid w:val="003626EC"/>
    <w:rPr>
      <w:rFonts w:ascii="Arial" w:eastAsiaTheme="majorEastAsia" w:hAnsi="Arial" w:cstheme="majorBidi"/>
      <w:color w:val="000000" w:themeColor="text1"/>
      <w:spacing w:val="5"/>
      <w:kern w:val="28"/>
      <w:sz w:val="7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3626EC"/>
    <w:rPr>
      <w:rFonts w:ascii="Arial" w:eastAsiaTheme="majorEastAsia" w:hAnsi="Arial" w:cstheme="majorBidi"/>
      <w:b/>
      <w:bCs/>
      <w:color w:val="000000" w:themeColor="text1"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3626EC"/>
    <w:pPr>
      <w:numPr>
        <w:numId w:val="20"/>
      </w:numPr>
      <w:contextualSpacing/>
    </w:pPr>
  </w:style>
  <w:style w:type="paragraph" w:customStyle="1" w:styleId="Bullet1">
    <w:name w:val="Bullet 1"/>
    <w:basedOn w:val="ListParagraph"/>
    <w:link w:val="Bullet1Char"/>
    <w:qFormat/>
    <w:rsid w:val="003626EC"/>
    <w:pPr>
      <w:numPr>
        <w:numId w:val="5"/>
      </w:numPr>
      <w:spacing w:after="120"/>
      <w:contextualSpacing w:val="0"/>
    </w:pPr>
  </w:style>
  <w:style w:type="paragraph" w:customStyle="1" w:styleId="Bullet2">
    <w:name w:val="Bullet 2"/>
    <w:basedOn w:val="ListParagraph"/>
    <w:link w:val="Bullet2Char"/>
    <w:qFormat/>
    <w:rsid w:val="003626EC"/>
    <w:pPr>
      <w:numPr>
        <w:ilvl w:val="1"/>
        <w:numId w:val="5"/>
      </w:numPr>
      <w:spacing w:after="120"/>
      <w:contextualSpacing w:val="0"/>
    </w:pPr>
  </w:style>
  <w:style w:type="paragraph" w:customStyle="1" w:styleId="Bullet3">
    <w:name w:val="Bullet 3"/>
    <w:basedOn w:val="ListParagraph"/>
    <w:link w:val="Bullet3Char"/>
    <w:qFormat/>
    <w:rsid w:val="003626EC"/>
    <w:pPr>
      <w:numPr>
        <w:ilvl w:val="2"/>
        <w:numId w:val="5"/>
      </w:numPr>
      <w:spacing w:after="120"/>
      <w:contextualSpacing w:val="0"/>
    </w:pPr>
  </w:style>
  <w:style w:type="paragraph" w:customStyle="1" w:styleId="QuestionStyle">
    <w:name w:val="Question Style"/>
    <w:basedOn w:val="Bullet3"/>
    <w:link w:val="QuestionStyleChar"/>
    <w:rsid w:val="00E77903"/>
    <w:pPr>
      <w:keepNext/>
      <w:numPr>
        <w:ilvl w:val="0"/>
        <w:numId w:val="0"/>
      </w:numPr>
      <w:ind w:left="360" w:hanging="360"/>
    </w:pPr>
    <w:rPr>
      <w:b/>
    </w:rPr>
  </w:style>
  <w:style w:type="table" w:styleId="TableGrid">
    <w:name w:val="Table Grid"/>
    <w:basedOn w:val="TableNormal"/>
    <w:uiPriority w:val="39"/>
    <w:rsid w:val="000133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-Accent11">
    <w:name w:val="List Table 4 - Accent 11"/>
    <w:basedOn w:val="TableNormal"/>
    <w:uiPriority w:val="49"/>
    <w:rsid w:val="00013308"/>
    <w:tblPr>
      <w:tblStyleRowBandSize w:val="1"/>
      <w:tblStyleColBandSize w:val="1"/>
      <w:tblBorders>
        <w:top w:val="single" w:sz="4" w:space="0" w:color="760FFF" w:themeColor="accent1" w:themeTint="99"/>
        <w:left w:val="single" w:sz="4" w:space="0" w:color="760FFF" w:themeColor="accent1" w:themeTint="99"/>
        <w:bottom w:val="single" w:sz="4" w:space="0" w:color="760FFF" w:themeColor="accent1" w:themeTint="99"/>
        <w:right w:val="single" w:sz="4" w:space="0" w:color="760FFF" w:themeColor="accent1" w:themeTint="99"/>
        <w:insideH w:val="single" w:sz="4" w:space="0" w:color="760F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0006F" w:themeColor="accent1"/>
          <w:left w:val="single" w:sz="4" w:space="0" w:color="30006F" w:themeColor="accent1"/>
          <w:bottom w:val="single" w:sz="4" w:space="0" w:color="30006F" w:themeColor="accent1"/>
          <w:right w:val="single" w:sz="4" w:space="0" w:color="30006F" w:themeColor="accent1"/>
          <w:insideH w:val="nil"/>
        </w:tcBorders>
        <w:shd w:val="clear" w:color="auto" w:fill="30006F" w:themeFill="accent1"/>
      </w:tcPr>
    </w:tblStylePr>
    <w:tblStylePr w:type="lastRow">
      <w:rPr>
        <w:b/>
        <w:bCs/>
      </w:rPr>
      <w:tblPr/>
      <w:tcPr>
        <w:tcBorders>
          <w:top w:val="double" w:sz="4" w:space="0" w:color="760F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AFFF" w:themeFill="accent1" w:themeFillTint="33"/>
      </w:tcPr>
    </w:tblStylePr>
    <w:tblStylePr w:type="band1Horz">
      <w:tblPr/>
      <w:tcPr>
        <w:shd w:val="clear" w:color="auto" w:fill="D1AFFF" w:themeFill="accent1" w:themeFillTint="33"/>
      </w:tcPr>
    </w:tblStylePr>
  </w:style>
  <w:style w:type="table" w:customStyle="1" w:styleId="ListTable41">
    <w:name w:val="List Table 41"/>
    <w:basedOn w:val="TableNormal"/>
    <w:uiPriority w:val="49"/>
    <w:rsid w:val="0001330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5E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EA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32690"/>
    <w:rPr>
      <w:color w:val="9579D3" w:themeColor="accent5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4C1C"/>
    <w:rPr>
      <w:color w:val="9579D3" w:themeColor="accent5"/>
      <w:u w:val="single"/>
    </w:rPr>
  </w:style>
  <w:style w:type="table" w:customStyle="1" w:styleId="CotivitiTable">
    <w:name w:val="Cotiviti Table"/>
    <w:basedOn w:val="TableNormal"/>
    <w:uiPriority w:val="99"/>
    <w:rsid w:val="003626EC"/>
    <w:pPr>
      <w:spacing w:before="60" w:after="60"/>
    </w:pPr>
    <w:rPr>
      <w:sz w:val="20"/>
    </w:rPr>
    <w:tblPr>
      <w:jc w:val="center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  <w:trPr>
      <w:jc w:val="center"/>
    </w:tr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30006F" w:themeFill="accent1"/>
        <w:vAlign w:val="bottom"/>
      </w:tcPr>
    </w:tblStylePr>
  </w:style>
  <w:style w:type="numbering" w:customStyle="1" w:styleId="BulletList">
    <w:name w:val="Bullet List"/>
    <w:basedOn w:val="NoList"/>
    <w:uiPriority w:val="99"/>
    <w:rsid w:val="003626EC"/>
    <w:pPr>
      <w:numPr>
        <w:numId w:val="4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626EC"/>
    <w:rPr>
      <w:rFonts w:ascii="Arial" w:eastAsiaTheme="minorEastAsia" w:hAnsi="Arial"/>
      <w:sz w:val="20"/>
    </w:rPr>
  </w:style>
  <w:style w:type="character" w:customStyle="1" w:styleId="Bullet1Char">
    <w:name w:val="Bullet 1 Char"/>
    <w:basedOn w:val="ListParagraphChar"/>
    <w:link w:val="Bullet1"/>
    <w:rsid w:val="003626EC"/>
    <w:rPr>
      <w:rFonts w:ascii="Arial" w:eastAsiaTheme="minorEastAsia" w:hAnsi="Arial"/>
      <w:sz w:val="20"/>
    </w:rPr>
  </w:style>
  <w:style w:type="character" w:customStyle="1" w:styleId="Bullet2Char">
    <w:name w:val="Bullet 2 Char"/>
    <w:basedOn w:val="ListParagraphChar"/>
    <w:link w:val="Bullet2"/>
    <w:rsid w:val="003626EC"/>
    <w:rPr>
      <w:rFonts w:ascii="Arial" w:eastAsiaTheme="minorEastAsia" w:hAnsi="Arial"/>
      <w:sz w:val="20"/>
    </w:rPr>
  </w:style>
  <w:style w:type="character" w:customStyle="1" w:styleId="Bullet3Char">
    <w:name w:val="Bullet 3 Char"/>
    <w:basedOn w:val="ListParagraphChar"/>
    <w:link w:val="Bullet3"/>
    <w:rsid w:val="003626EC"/>
    <w:rPr>
      <w:rFonts w:ascii="Arial" w:eastAsiaTheme="minorEastAsia" w:hAnsi="Arial"/>
      <w:sz w:val="20"/>
    </w:rPr>
  </w:style>
  <w:style w:type="paragraph" w:customStyle="1" w:styleId="Responsetext">
    <w:name w:val="Response text"/>
    <w:basedOn w:val="Question-Numbered"/>
    <w:link w:val="ResponsetextChar"/>
    <w:rsid w:val="003626EC"/>
    <w:pPr>
      <w:numPr>
        <w:numId w:val="0"/>
      </w:numPr>
      <w:spacing w:after="0"/>
    </w:pPr>
    <w:rPr>
      <w:b w:val="0"/>
    </w:rPr>
  </w:style>
  <w:style w:type="character" w:customStyle="1" w:styleId="QuestionStyleChar">
    <w:name w:val="Question Style Char"/>
    <w:basedOn w:val="Bullet3Char"/>
    <w:link w:val="QuestionStyle"/>
    <w:rsid w:val="00E77903"/>
    <w:rPr>
      <w:rFonts w:ascii="Arial" w:eastAsiaTheme="minorEastAsia" w:hAnsi="Arial"/>
      <w:b/>
      <w:sz w:val="20"/>
    </w:rPr>
  </w:style>
  <w:style w:type="character" w:customStyle="1" w:styleId="ResponsetextChar">
    <w:name w:val="Response text Char"/>
    <w:basedOn w:val="Question-NumberedChar"/>
    <w:link w:val="Responsetext"/>
    <w:rsid w:val="003626EC"/>
    <w:rPr>
      <w:rFonts w:ascii="Arial" w:eastAsiaTheme="minorEastAsia" w:hAnsi="Arial"/>
      <w:b w:val="0"/>
      <w:sz w:val="20"/>
    </w:rPr>
  </w:style>
  <w:style w:type="paragraph" w:styleId="Subtitle">
    <w:name w:val="Subtitle"/>
    <w:basedOn w:val="Normal"/>
    <w:next w:val="Normal"/>
    <w:link w:val="SubtitleChar"/>
    <w:uiPriority w:val="11"/>
    <w:rsid w:val="003626EC"/>
    <w:pPr>
      <w:numPr>
        <w:ilvl w:val="1"/>
      </w:numPr>
    </w:pPr>
    <w:rPr>
      <w:rFonts w:asciiTheme="majorHAnsi" w:eastAsiaTheme="majorEastAsia" w:hAnsiTheme="majorHAnsi" w:cstheme="majorBidi"/>
      <w:i/>
      <w:iCs/>
      <w:color w:val="30006F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26EC"/>
    <w:rPr>
      <w:rFonts w:asciiTheme="majorHAnsi" w:eastAsiaTheme="majorEastAsia" w:hAnsiTheme="majorHAnsi" w:cstheme="majorBidi"/>
      <w:i/>
      <w:iCs/>
      <w:color w:val="30006F" w:themeColor="accent1"/>
      <w:spacing w:val="15"/>
    </w:rPr>
  </w:style>
  <w:style w:type="table" w:styleId="PlainTable1">
    <w:name w:val="Plain Table 1"/>
    <w:basedOn w:val="TableNormal"/>
    <w:uiPriority w:val="41"/>
    <w:rsid w:val="003626EC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Question-Numbered">
    <w:name w:val="Question - Numbered"/>
    <w:basedOn w:val="Bullet3"/>
    <w:next w:val="Normal"/>
    <w:link w:val="Question-NumberedChar"/>
    <w:qFormat/>
    <w:rsid w:val="003626EC"/>
    <w:pPr>
      <w:keepNext/>
      <w:numPr>
        <w:ilvl w:val="0"/>
        <w:numId w:val="6"/>
      </w:numPr>
    </w:pPr>
    <w:rPr>
      <w:b/>
    </w:rPr>
  </w:style>
  <w:style w:type="character" w:customStyle="1" w:styleId="Question-NumberedChar">
    <w:name w:val="Question - Numbered Char"/>
    <w:basedOn w:val="Bullet3Char"/>
    <w:link w:val="Question-Numbered"/>
    <w:rsid w:val="003626EC"/>
    <w:rPr>
      <w:rFonts w:ascii="Arial" w:eastAsiaTheme="minorEastAsia" w:hAnsi="Arial"/>
      <w:b/>
      <w:sz w:val="20"/>
    </w:rPr>
  </w:style>
  <w:style w:type="paragraph" w:customStyle="1" w:styleId="TableText">
    <w:name w:val="Table Text"/>
    <w:basedOn w:val="Normal"/>
    <w:qFormat/>
    <w:rsid w:val="003626EC"/>
    <w:pPr>
      <w:spacing w:before="60" w:after="60"/>
    </w:pPr>
  </w:style>
  <w:style w:type="paragraph" w:customStyle="1" w:styleId="Question-Bulleted">
    <w:name w:val="Question - Bulleted"/>
    <w:basedOn w:val="Bullet1"/>
    <w:next w:val="Normal"/>
    <w:qFormat/>
    <w:rsid w:val="003626EC"/>
    <w:pPr>
      <w:keepNext/>
      <w:numPr>
        <w:numId w:val="7"/>
      </w:numPr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3626EC"/>
    <w:rPr>
      <w:rFonts w:ascii="Arial" w:eastAsiaTheme="majorEastAsia" w:hAnsi="Arial" w:cs="Arial"/>
      <w:i/>
      <w:iCs/>
      <w:color w:val="30006F" w:themeColor="accent1"/>
      <w:sz w:val="20"/>
    </w:rPr>
  </w:style>
  <w:style w:type="paragraph" w:styleId="Revision">
    <w:name w:val="Revision"/>
    <w:hidden/>
    <w:uiPriority w:val="99"/>
    <w:semiHidden/>
    <w:rsid w:val="00E678CC"/>
    <w:rPr>
      <w:rFonts w:ascii="Arial" w:eastAsiaTheme="minorEastAsia" w:hAnsi="Arial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E678CC"/>
    <w:rPr>
      <w:rFonts w:ascii="Arial" w:eastAsiaTheme="minorEastAsia" w:hAnsi="Arial"/>
      <w:sz w:val="20"/>
    </w:rPr>
  </w:style>
  <w:style w:type="paragraph" w:customStyle="1" w:styleId="paragraph">
    <w:name w:val="paragraph"/>
    <w:basedOn w:val="Normal"/>
    <w:rsid w:val="007C1C5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eop">
    <w:name w:val="eop"/>
    <w:basedOn w:val="DefaultParagraphFont"/>
    <w:rsid w:val="007C1C5A"/>
  </w:style>
  <w:style w:type="paragraph" w:styleId="PlainText">
    <w:name w:val="Plain Text"/>
    <w:basedOn w:val="Normal"/>
    <w:link w:val="PlainTextChar"/>
    <w:uiPriority w:val="99"/>
    <w:unhideWhenUsed/>
    <w:rsid w:val="005C4A1B"/>
    <w:rPr>
      <w:rFonts w:ascii="Consolas" w:eastAsiaTheme="minorHAns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4A1B"/>
    <w:rPr>
      <w:rFonts w:ascii="Consolas" w:hAnsi="Consolas"/>
      <w:sz w:val="21"/>
      <w:szCs w:val="21"/>
    </w:rPr>
  </w:style>
  <w:style w:type="character" w:customStyle="1" w:styleId="normaltextrun">
    <w:name w:val="normaltextrun"/>
    <w:basedOn w:val="DefaultParagraphFont"/>
    <w:rsid w:val="00F95CA0"/>
  </w:style>
  <w:style w:type="character" w:customStyle="1" w:styleId="spellingerror">
    <w:name w:val="spellingerror"/>
    <w:basedOn w:val="DefaultParagraphFont"/>
    <w:rsid w:val="00F95CA0"/>
  </w:style>
  <w:style w:type="paragraph" w:styleId="TOCHeading">
    <w:name w:val="TOC Heading"/>
    <w:basedOn w:val="Heading1"/>
    <w:next w:val="Normal"/>
    <w:uiPriority w:val="39"/>
    <w:unhideWhenUsed/>
    <w:qFormat/>
    <w:rsid w:val="00A11728"/>
    <w:pPr>
      <w:spacing w:before="240" w:line="259" w:lineRule="auto"/>
      <w:outlineLvl w:val="9"/>
    </w:pPr>
    <w:rPr>
      <w:rFonts w:asciiTheme="majorHAnsi" w:hAnsiTheme="majorHAnsi"/>
      <w:bCs w:val="0"/>
      <w:color w:val="230053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117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172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11728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6653B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2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20A7"/>
    <w:rPr>
      <w:rFonts w:ascii="Courier New" w:eastAsia="Times New Roman" w:hAnsi="Courier New" w:cs="Courier New"/>
      <w:sz w:val="20"/>
      <w:szCs w:val="20"/>
    </w:rPr>
  </w:style>
  <w:style w:type="paragraph" w:customStyle="1" w:styleId="breadcrumb-item">
    <w:name w:val="breadcrumb-item"/>
    <w:basedOn w:val="Normal"/>
    <w:rsid w:val="00294B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652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5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262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3945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7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1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306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179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483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EE2E6"/>
            <w:right w:val="none" w:sz="0" w:space="0" w:color="auto"/>
          </w:divBdr>
          <w:divsChild>
            <w:div w:id="662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mailto:hadoop.administration@cotiviti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tthew.grant@cotiviti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\Documents\OfficeTemplates\Cotiviti\WordTemplate-GeneralDocumentation-Cover.dotx" TargetMode="External"/></Relationships>
</file>

<file path=word/theme/theme1.xml><?xml version="1.0" encoding="utf-8"?>
<a:theme xmlns:a="http://schemas.openxmlformats.org/drawingml/2006/main" name="Office Theme">
  <a:themeElements>
    <a:clrScheme name="Cotiviti">
      <a:dk1>
        <a:srgbClr val="000000"/>
      </a:dk1>
      <a:lt1>
        <a:srgbClr val="FFFFFF"/>
      </a:lt1>
      <a:dk2>
        <a:srgbClr val="6CC5E9"/>
      </a:dk2>
      <a:lt2>
        <a:srgbClr val="D2D3DC"/>
      </a:lt2>
      <a:accent1>
        <a:srgbClr val="30006F"/>
      </a:accent1>
      <a:accent2>
        <a:srgbClr val="EC008C"/>
      </a:accent2>
      <a:accent3>
        <a:srgbClr val="00BCB5"/>
      </a:accent3>
      <a:accent4>
        <a:srgbClr val="FF8C00"/>
      </a:accent4>
      <a:accent5>
        <a:srgbClr val="9579D3"/>
      </a:accent5>
      <a:accent6>
        <a:srgbClr val="00AEEF"/>
      </a:accent6>
      <a:hlink>
        <a:srgbClr val="FF8C00"/>
      </a:hlink>
      <a:folHlink>
        <a:srgbClr val="A3D55F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8DF36AFC440649A20D636A2C2FDAC8" ma:contentTypeVersion="10" ma:contentTypeDescription="Create a new document." ma:contentTypeScope="" ma:versionID="0003723802cd83327afd60c04123cb4d">
  <xsd:schema xmlns:xsd="http://www.w3.org/2001/XMLSchema" xmlns:xs="http://www.w3.org/2001/XMLSchema" xmlns:p="http://schemas.microsoft.com/office/2006/metadata/properties" xmlns:ns2="0e98d965-bd5f-452d-af14-e1032676e1b2" xmlns:ns3="77e81dd1-3e52-4551-873b-91ffa6874c49" targetNamespace="http://schemas.microsoft.com/office/2006/metadata/properties" ma:root="true" ma:fieldsID="d302d4a9d8c19ec816ef6e2deb7a9335" ns2:_="" ns3:_="">
    <xsd:import namespace="0e98d965-bd5f-452d-af14-e1032676e1b2"/>
    <xsd:import namespace="77e81dd1-3e52-4551-873b-91ffa6874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98d965-bd5f-452d-af14-e1032676e1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81dd1-3e52-4551-873b-91ffa6874c4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40FC9B-CE52-4146-8E48-31A74D4870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2523FD-A9E3-4523-8BC8-44203894439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1C986D-45F7-47A7-AEEF-7E250A056B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0AF32D-EA90-4F51-A7D3-29E3810E80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98d965-bd5f-452d-af14-e1032676e1b2"/>
    <ds:schemaRef ds:uri="77e81dd1-3e52-4551-873b-91ffa6874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WordTemplate-GeneralDocumentation-Cover</Template>
  <TotalTime>38</TotalTime>
  <Pages>11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Cotiviti, Inc.</Company>
  <LinksUpToDate>false</LinksUpToDate>
  <CharactersWithSpaces>6893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Kollipara, Srinivasa</dc:creator>
  <cp:keywords/>
  <dc:description/>
  <cp:lastModifiedBy>Nguyen, Hoang</cp:lastModifiedBy>
  <cp:revision>22</cp:revision>
  <cp:lastPrinted>2018-09-25T14:13:00Z</cp:lastPrinted>
  <dcterms:created xsi:type="dcterms:W3CDTF">2022-12-19T21:49:00Z</dcterms:created>
  <dcterms:modified xsi:type="dcterms:W3CDTF">2023-03-06T17:08:00Z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0x010100498DF36AFC440649A20D636A2C2FDAC8</vt:lpwstr>
  </property>
</Properties>
</file>